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46031212" w:displacedByCustomXml="next"/>
    <w:bookmarkStart w:id="1" w:name="_Hlk146030966" w:displacedByCustomXml="next"/>
    <w:sdt>
      <w:sdtPr>
        <w:rPr>
          <w:rFonts w:asciiTheme="minorHAnsi" w:eastAsiaTheme="minorEastAsia" w:hAnsiTheme="minorHAnsi" w:cstheme="minorBidi"/>
          <w:color w:val="4C483D" w:themeColor="text2"/>
          <w:kern w:val="0"/>
          <w:sz w:val="20"/>
          <w:szCs w:val="20"/>
        </w:rPr>
        <w:id w:val="-388415555"/>
        <w:docPartObj>
          <w:docPartGallery w:val="Cover Pages"/>
          <w:docPartUnique/>
        </w:docPartObj>
      </w:sdtPr>
      <w:sdtEndPr>
        <w:rPr>
          <w:rFonts w:ascii="Franklin Gothic Book" w:hAnsi="Franklin Gothic Book"/>
          <w:color w:val="auto"/>
        </w:rPr>
      </w:sdtEndPr>
      <w:sdtContent>
        <w:p w14:paraId="71097362" w14:textId="77777777" w:rsidR="007B4E01" w:rsidRPr="00B060BA" w:rsidRDefault="007B4E01" w:rsidP="007B4E01">
          <w:pPr>
            <w:pStyle w:val="Title"/>
            <w:rPr>
              <w:rFonts w:ascii="Franklin Gothic Book" w:hAnsi="Franklin Gothic Book"/>
            </w:rPr>
          </w:pPr>
          <w:r>
            <w:rPr>
              <w:rFonts w:ascii="Franklin Gothic Book" w:hAnsi="Franklin Gothic Book"/>
              <w:noProof/>
            </w:rPr>
            <w:drawing>
              <wp:inline distT="0" distB="0" distL="0" distR="0" wp14:anchorId="1DF88E27" wp14:editId="6372222B">
                <wp:extent cx="3138985" cy="573351"/>
                <wp:effectExtent l="0" t="0" r="4445" b="0"/>
                <wp:docPr id="2001974631" name="Picture 1" descr="A blue letter on a black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1974631" name="Picture 1" descr="A blue letter on a black background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830" cy="577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29C6712" w14:textId="77777777" w:rsidR="008C0BF9" w:rsidRPr="00942413" w:rsidRDefault="008C0BF9" w:rsidP="008C0BF9">
          <w:pPr>
            <w:pStyle w:val="Title"/>
          </w:pPr>
        </w:p>
        <w:p w14:paraId="152AE9BE" w14:textId="77777777" w:rsidR="002D018E" w:rsidRDefault="002D018E" w:rsidP="002D018E"/>
        <w:p w14:paraId="2A55ED73" w14:textId="77777777" w:rsidR="002D018E" w:rsidRDefault="002D018E" w:rsidP="002D018E"/>
        <w:p w14:paraId="3D831CEF" w14:textId="77777777" w:rsidR="002D018E" w:rsidRPr="002D018E" w:rsidRDefault="002D018E" w:rsidP="002D018E"/>
        <w:sdt>
          <w:sdtPr>
            <w:alias w:val="Title"/>
            <w:tag w:val=""/>
            <w:id w:val="2142380453"/>
            <w:placeholder>
              <w:docPart w:val="AF97C19A988A44F2B82D2EE25EB432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9F9D397" w14:textId="77777777" w:rsidR="008C0BF9" w:rsidRPr="00A9549D" w:rsidRDefault="00A9549D" w:rsidP="008C6FEF">
              <w:pPr>
                <w:pStyle w:val="TOCHeading"/>
              </w:pPr>
              <w:r>
                <w:t xml:space="preserve">Olympic </w:t>
              </w:r>
              <w:r w:rsidR="00042556" w:rsidRPr="00A9549D">
                <w:t>Blank Template</w:t>
              </w:r>
            </w:p>
          </w:sdtContent>
        </w:sdt>
        <w:p w14:paraId="30372EBC" w14:textId="77777777" w:rsidR="008C0BF9" w:rsidRPr="00486E57" w:rsidRDefault="00000000" w:rsidP="008C6FEF">
          <w:pPr>
            <w:pStyle w:val="Subtitle"/>
            <w:rPr>
              <w:b/>
              <w:bCs/>
            </w:rPr>
          </w:pPr>
          <w:sdt>
            <w:sdtPr>
              <w:alias w:val="Subject"/>
              <w:tag w:val=""/>
              <w:id w:val="1812595677"/>
              <w:placeholder>
                <w:docPart w:val="54F03341A42543E8AE241D70C193ED2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8C0BF9" w:rsidRPr="00042556">
                <w:t>[Project Description]</w:t>
              </w:r>
            </w:sdtContent>
          </w:sdt>
        </w:p>
        <w:sdt>
          <w:sdtPr>
            <w:alias w:val="Keywords"/>
            <w:tag w:val=""/>
            <w:id w:val="1530993457"/>
            <w:placeholder>
              <w:docPart w:val="8374B70F0EC44976A05053DB334AF488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:text/>
          </w:sdtPr>
          <w:sdtContent>
            <w:p w14:paraId="5008A4D5" w14:textId="77777777" w:rsidR="008C0BF9" w:rsidRPr="00486E57" w:rsidRDefault="008C0BF9" w:rsidP="008C6FEF">
              <w:pPr>
                <w:pStyle w:val="Subtitle"/>
              </w:pPr>
              <w:r w:rsidRPr="00486E57">
                <w:t>[Project ID/Job ID]</w:t>
              </w:r>
            </w:p>
          </w:sdtContent>
        </w:sdt>
        <w:p w14:paraId="76A8649B" w14:textId="77777777" w:rsidR="008C0BF9" w:rsidRPr="00486E57" w:rsidRDefault="00000000" w:rsidP="008C6FEF">
          <w:pPr>
            <w:pStyle w:val="Subtitle"/>
          </w:pPr>
          <w:sdt>
            <w:sdtPr>
              <w:alias w:val="Company"/>
              <w:tag w:val=""/>
              <w:id w:val="1751778911"/>
              <w:placeholder>
                <w:docPart w:val="3F56DA1CE5D349C1923EC784CB032286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Content>
              <w:r w:rsidR="00BA4E6B" w:rsidRPr="00486E57">
                <w:t>[Client Company]</w:t>
              </w:r>
            </w:sdtContent>
          </w:sdt>
        </w:p>
        <w:p w14:paraId="3528775C" w14:textId="77777777" w:rsidR="008C0BF9" w:rsidRDefault="008C0BF9" w:rsidP="008C0BF9"/>
        <w:p w14:paraId="6C77D15F" w14:textId="77777777" w:rsidR="008C0BF9" w:rsidRDefault="008C0BF9" w:rsidP="008C0BF9"/>
        <w:p w14:paraId="4BA81841" w14:textId="77777777" w:rsidR="009565C2" w:rsidRDefault="009565C2" w:rsidP="008C0BF9"/>
        <w:p w14:paraId="0AB76170" w14:textId="77777777" w:rsidR="009565C2" w:rsidRDefault="009565C2" w:rsidP="008C0BF9"/>
        <w:p w14:paraId="3821C7C6" w14:textId="77777777" w:rsidR="009565C2" w:rsidRDefault="009565C2" w:rsidP="009565C2">
          <w:pPr>
            <w:pStyle w:val="Subtitle"/>
            <w:rPr>
              <w:noProof/>
              <w:lang w:eastAsia="en-NZ"/>
            </w:rPr>
          </w:pPr>
          <w:bookmarkStart w:id="2" w:name="_Hlk145506410"/>
          <w:bookmarkStart w:id="3" w:name="_Hlk146030937"/>
          <w:r w:rsidRPr="00D31DA9">
            <w:rPr>
              <w:noProof/>
              <w:lang w:eastAsia="en-NZ"/>
            </w:rPr>
            <w:t>&lt;</w:t>
          </w:r>
          <w:r>
            <w:rPr>
              <w:noProof/>
              <w:lang w:eastAsia="en-NZ"/>
            </w:rPr>
            <w:t>Clie</w:t>
          </w:r>
          <w:r w:rsidRPr="007851F6">
            <w:rPr>
              <w:noProof/>
              <w:lang w:eastAsia="en-NZ"/>
            </w:rPr>
            <w:t xml:space="preserve">nt </w:t>
          </w:r>
          <w:r w:rsidRPr="00D31DA9">
            <w:rPr>
              <w:noProof/>
              <w:lang w:eastAsia="en-NZ"/>
            </w:rPr>
            <w:t>L</w:t>
          </w:r>
          <w:r>
            <w:rPr>
              <w:noProof/>
              <w:lang w:eastAsia="en-NZ"/>
            </w:rPr>
            <w:t>ogo</w:t>
          </w:r>
          <w:r w:rsidRPr="00D31DA9">
            <w:rPr>
              <w:noProof/>
              <w:lang w:eastAsia="en-NZ"/>
            </w:rPr>
            <w:t>&gt;</w:t>
          </w:r>
        </w:p>
        <w:bookmarkEnd w:id="2"/>
        <w:p w14:paraId="02F9D8B7" w14:textId="77777777" w:rsidR="009565C2" w:rsidRDefault="009565C2" w:rsidP="008C0BF9"/>
        <w:p w14:paraId="45FB9988" w14:textId="77777777" w:rsidR="009565C2" w:rsidRDefault="009565C2" w:rsidP="008C0BF9"/>
        <w:p w14:paraId="603DC0F6" w14:textId="77777777" w:rsidR="009565C2" w:rsidRDefault="009565C2" w:rsidP="008C0BF9"/>
        <w:p w14:paraId="3C2083F2" w14:textId="77777777" w:rsidR="008C0BF9" w:rsidRPr="006F257C" w:rsidRDefault="008C0BF9" w:rsidP="008C0BF9"/>
        <w:p w14:paraId="4672A7F1" w14:textId="77777777" w:rsidR="008C0BF9" w:rsidRDefault="008C0BF9" w:rsidP="008C0BF9"/>
        <w:p w14:paraId="37A197E7" w14:textId="77777777" w:rsidR="009565C2" w:rsidRDefault="009565C2" w:rsidP="009565C2">
          <w:pPr>
            <w:pStyle w:val="Subtitle"/>
          </w:pPr>
          <w:bookmarkStart w:id="4" w:name="_Toc512588667"/>
          <w:r w:rsidRPr="003C2900">
            <w:t>Document</w:t>
          </w:r>
          <w:r>
            <w:t xml:space="preserve"> </w:t>
          </w:r>
          <w:r w:rsidRPr="003C2900">
            <w:t>Approval</w:t>
          </w:r>
          <w:bookmarkEnd w:id="4"/>
        </w:p>
        <w:p w14:paraId="4D4D3A1B" w14:textId="77777777" w:rsidR="009565C2" w:rsidRDefault="009565C2" w:rsidP="009565C2">
          <w:pPr>
            <w:pStyle w:val="SubHead-nonumbers"/>
          </w:pPr>
        </w:p>
        <w:tbl>
          <w:tblPr>
            <w:tblStyle w:val="Olympic33Table"/>
            <w:tblW w:w="5000" w:type="pct"/>
            <w:jc w:val="center"/>
            <w:tblBorders>
              <w:top w:val="single" w:sz="4" w:space="0" w:color="00415A"/>
              <w:left w:val="single" w:sz="4" w:space="0" w:color="00415A"/>
              <w:bottom w:val="single" w:sz="4" w:space="0" w:color="00415A"/>
              <w:right w:val="single" w:sz="4" w:space="0" w:color="00415A"/>
              <w:insideH w:val="single" w:sz="4" w:space="0" w:color="00415A"/>
              <w:insideV w:val="single" w:sz="4" w:space="0" w:color="00415A"/>
            </w:tblBorders>
            <w:tblLook w:val="0620" w:firstRow="1" w:lastRow="0" w:firstColumn="0" w:lastColumn="0" w:noHBand="1" w:noVBand="1"/>
          </w:tblPr>
          <w:tblGrid>
            <w:gridCol w:w="3257"/>
            <w:gridCol w:w="1251"/>
            <w:gridCol w:w="3001"/>
            <w:gridCol w:w="1507"/>
          </w:tblGrid>
          <w:tr w:rsidR="009565C2" w:rsidRPr="00CE2CDF" w14:paraId="2D2AEE42" w14:textId="77777777" w:rsidTr="009565C2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340"/>
              <w:jc w:val="center"/>
            </w:trPr>
            <w:tc>
              <w:tcPr>
                <w:tcW w:w="1806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26BAF8B3" w14:textId="77777777" w:rsidR="009565C2" w:rsidRPr="00CE2CDF" w:rsidRDefault="009565C2" w:rsidP="00C56E5F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Client NamE &amp; signature</w:t>
                </w:r>
              </w:p>
            </w:tc>
            <w:tc>
              <w:tcPr>
                <w:tcW w:w="694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6DE3AB2A" w14:textId="77777777" w:rsidR="009565C2" w:rsidRPr="00CE2CDF" w:rsidRDefault="009565C2" w:rsidP="009565C2">
                <w:pPr>
                  <w:jc w:val="center"/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date</w:t>
                </w:r>
              </w:p>
            </w:tc>
            <w:tc>
              <w:tcPr>
                <w:tcW w:w="1664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22A56AE" w14:textId="77777777" w:rsidR="009565C2" w:rsidRPr="00CE2CDF" w:rsidRDefault="009565C2" w:rsidP="00C56E5F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olympic name &amp; signature</w:t>
                </w:r>
              </w:p>
            </w:tc>
            <w:tc>
              <w:tcPr>
                <w:tcW w:w="836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3D4C24C2" w14:textId="77777777" w:rsidR="009565C2" w:rsidRPr="00CE2CDF" w:rsidRDefault="009565C2" w:rsidP="009565C2">
                <w:pPr>
                  <w:jc w:val="center"/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date</w:t>
                </w:r>
              </w:p>
            </w:tc>
          </w:tr>
          <w:tr w:rsidR="009565C2" w:rsidRPr="00CE2CDF" w14:paraId="622FBF8A" w14:textId="77777777" w:rsidTr="009565C2">
            <w:trPr>
              <w:trHeight w:val="1861"/>
              <w:jc w:val="center"/>
            </w:trPr>
            <w:tc>
              <w:tcPr>
                <w:tcW w:w="1806" w:type="pct"/>
                <w:vAlign w:val="center"/>
              </w:tcPr>
              <w:p w14:paraId="63033443" w14:textId="77777777" w:rsidR="009565C2" w:rsidRPr="00CE2CDF" w:rsidRDefault="009565C2" w:rsidP="00C56E5F">
                <w:pPr>
                  <w:rPr>
                    <w:rFonts w:cstheme="minorHAnsi"/>
                    <w:i/>
                    <w:iCs/>
                  </w:rPr>
                </w:pPr>
              </w:p>
            </w:tc>
            <w:tc>
              <w:tcPr>
                <w:tcW w:w="694" w:type="pct"/>
                <w:vAlign w:val="center"/>
              </w:tcPr>
              <w:p w14:paraId="0CF8E9D3" w14:textId="77777777" w:rsidR="009565C2" w:rsidRPr="00CE2CDF" w:rsidRDefault="009565C2" w:rsidP="009565C2">
                <w:pPr>
                  <w:jc w:val="center"/>
                  <w:rPr>
                    <w:rFonts w:cstheme="minorHAnsi"/>
                    <w:i/>
                    <w:iCs/>
                  </w:rPr>
                </w:pPr>
              </w:p>
            </w:tc>
            <w:tc>
              <w:tcPr>
                <w:tcW w:w="1664" w:type="pct"/>
                <w:vAlign w:val="center"/>
              </w:tcPr>
              <w:p w14:paraId="442F0451" w14:textId="77777777" w:rsidR="009565C2" w:rsidRPr="00CE2CDF" w:rsidRDefault="009565C2" w:rsidP="00C56E5F">
                <w:pPr>
                  <w:rPr>
                    <w:rFonts w:cstheme="minorHAnsi"/>
                    <w:i/>
                    <w:iCs/>
                  </w:rPr>
                </w:pPr>
              </w:p>
            </w:tc>
            <w:tc>
              <w:tcPr>
                <w:tcW w:w="836" w:type="pct"/>
                <w:vAlign w:val="center"/>
              </w:tcPr>
              <w:p w14:paraId="5AC567E6" w14:textId="77777777" w:rsidR="009565C2" w:rsidRPr="00CE2CDF" w:rsidRDefault="009565C2" w:rsidP="009565C2">
                <w:pPr>
                  <w:jc w:val="center"/>
                  <w:rPr>
                    <w:rFonts w:cstheme="minorHAnsi"/>
                    <w:i/>
                    <w:iCs/>
                  </w:rPr>
                </w:pPr>
              </w:p>
            </w:tc>
          </w:tr>
          <w:bookmarkEnd w:id="3"/>
        </w:tbl>
        <w:p w14:paraId="5CD3FAEE" w14:textId="77777777" w:rsidR="008C0BF9" w:rsidRDefault="008C0BF9" w:rsidP="008C0BF9">
          <w:pPr>
            <w:sectPr w:rsidR="008C0BF9" w:rsidSect="00EF1261">
              <w:headerReference w:type="even" r:id="rId13"/>
              <w:headerReference w:type="default" r:id="rId14"/>
              <w:footerReference w:type="even" r:id="rId15"/>
              <w:footerReference w:type="default" r:id="rId16"/>
              <w:headerReference w:type="first" r:id="rId17"/>
              <w:footerReference w:type="first" r:id="rId18"/>
              <w:pgSz w:w="11906" w:h="16838" w:code="9"/>
              <w:pgMar w:top="1080" w:right="1440" w:bottom="1080" w:left="1440" w:header="227" w:footer="454" w:gutter="0"/>
              <w:pgNumType w:start="0"/>
              <w:cols w:space="720"/>
              <w:docGrid w:linePitch="360"/>
            </w:sectPr>
          </w:pPr>
        </w:p>
        <w:p w14:paraId="4B4E6895" w14:textId="77777777" w:rsidR="008C0BF9" w:rsidRPr="004C3AA3" w:rsidRDefault="008C0BF9" w:rsidP="008C6FEF">
          <w:pPr>
            <w:pStyle w:val="SubHead-nonumbers"/>
          </w:pPr>
          <w:r w:rsidRPr="004C3AA3">
            <w:lastRenderedPageBreak/>
            <w:t>Revision History</w:t>
          </w:r>
        </w:p>
        <w:tbl>
          <w:tblPr>
            <w:tblStyle w:val="Olympic33Table"/>
            <w:tblW w:w="5000" w:type="pct"/>
            <w:tblBorders>
              <w:top w:val="single" w:sz="4" w:space="0" w:color="00415A"/>
              <w:left w:val="single" w:sz="4" w:space="0" w:color="00415A"/>
              <w:bottom w:val="single" w:sz="4" w:space="0" w:color="00415A"/>
              <w:right w:val="single" w:sz="4" w:space="0" w:color="00415A"/>
              <w:insideH w:val="single" w:sz="4" w:space="0" w:color="00415A"/>
              <w:insideV w:val="single" w:sz="4" w:space="0" w:color="00415A"/>
            </w:tblBorders>
            <w:tblLook w:val="0620" w:firstRow="1" w:lastRow="0" w:firstColumn="0" w:lastColumn="0" w:noHBand="1" w:noVBand="1"/>
          </w:tblPr>
          <w:tblGrid>
            <w:gridCol w:w="2215"/>
            <w:gridCol w:w="985"/>
            <w:gridCol w:w="1389"/>
            <w:gridCol w:w="4427"/>
          </w:tblGrid>
          <w:tr w:rsidR="008C0BF9" w:rsidRPr="00CE2CDF" w14:paraId="53102B76" w14:textId="77777777" w:rsidTr="000D0A85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250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1A0EFA17" w14:textId="77777777" w:rsidR="008C0BF9" w:rsidRPr="00CE2CDF" w:rsidRDefault="008C0BF9" w:rsidP="0024515E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DOCUMENT EDITOR</w:t>
                </w:r>
              </w:p>
            </w:tc>
            <w:tc>
              <w:tcPr>
                <w:tcW w:w="556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4B9D15A7" w14:textId="77777777" w:rsidR="008C0BF9" w:rsidRPr="00CE2CDF" w:rsidRDefault="008C0BF9" w:rsidP="000D0A85">
                <w:pPr>
                  <w:jc w:val="center"/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Version Number</w:t>
                </w:r>
              </w:p>
            </w:tc>
            <w:tc>
              <w:tcPr>
                <w:tcW w:w="707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64548494" w14:textId="77777777" w:rsidR="008C0BF9" w:rsidRPr="00CE2CDF" w:rsidRDefault="008C0BF9" w:rsidP="000D0A85">
                <w:pPr>
                  <w:jc w:val="center"/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Date Modified</w:t>
                </w:r>
              </w:p>
            </w:tc>
            <w:tc>
              <w:tcPr>
                <w:tcW w:w="2487" w:type="pct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196F0499" w14:textId="77777777" w:rsidR="008C0BF9" w:rsidRPr="00CE2CDF" w:rsidRDefault="008C0BF9" w:rsidP="0024515E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Comments</w:t>
                </w:r>
              </w:p>
            </w:tc>
          </w:tr>
          <w:tr w:rsidR="008C0BF9" w:rsidRPr="00CE2CDF" w14:paraId="41589D11" w14:textId="77777777" w:rsidTr="000D0A85">
            <w:tc>
              <w:tcPr>
                <w:tcW w:w="1250" w:type="pct"/>
              </w:tcPr>
              <w:p w14:paraId="2E602B74" w14:textId="77777777" w:rsidR="008C0BF9" w:rsidRPr="00CE2CDF" w:rsidRDefault="008C0BF9" w:rsidP="00386780">
                <w:pPr>
                  <w:rPr>
                    <w:rFonts w:cstheme="minorHAnsi"/>
                  </w:rPr>
                </w:pPr>
                <w:r w:rsidRPr="00CE2CDF">
                  <w:rPr>
                    <w:rFonts w:cstheme="minorHAnsi"/>
                  </w:rPr>
                  <w:t>Name</w:t>
                </w:r>
              </w:p>
            </w:tc>
            <w:tc>
              <w:tcPr>
                <w:tcW w:w="556" w:type="pct"/>
              </w:tcPr>
              <w:p w14:paraId="3A6FD5F6" w14:textId="77777777" w:rsidR="008C0BF9" w:rsidRPr="00CE2CDF" w:rsidRDefault="008C0BF9" w:rsidP="000D0A85">
                <w:pPr>
                  <w:jc w:val="center"/>
                </w:pPr>
                <w:r w:rsidRPr="00CE2CDF">
                  <w:t>1.0</w:t>
                </w:r>
              </w:p>
            </w:tc>
            <w:tc>
              <w:tcPr>
                <w:tcW w:w="707" w:type="pct"/>
              </w:tcPr>
              <w:p w14:paraId="6F700985" w14:textId="77777777" w:rsidR="008C0BF9" w:rsidRPr="00CE2CDF" w:rsidRDefault="00B70C64" w:rsidP="000D0A85">
                <w:pPr>
                  <w:jc w:val="center"/>
                </w:pPr>
                <w:r w:rsidRPr="00CE2CDF">
                  <w:t>DD/MM/YYYY</w:t>
                </w:r>
              </w:p>
            </w:tc>
            <w:tc>
              <w:tcPr>
                <w:tcW w:w="2487" w:type="pct"/>
              </w:tcPr>
              <w:p w14:paraId="382A1446" w14:textId="77777777" w:rsidR="008C0BF9" w:rsidRPr="00CE2CDF" w:rsidRDefault="008C0BF9" w:rsidP="00386780"/>
            </w:tc>
          </w:tr>
          <w:tr w:rsidR="008C0BF9" w:rsidRPr="00CE2CDF" w14:paraId="342D0F88" w14:textId="77777777" w:rsidTr="000D0A85">
            <w:tc>
              <w:tcPr>
                <w:tcW w:w="1250" w:type="pct"/>
              </w:tcPr>
              <w:p w14:paraId="7F8E74A2" w14:textId="77777777" w:rsidR="008C0BF9" w:rsidRPr="00CE2CDF" w:rsidRDefault="008C0BF9" w:rsidP="00386780"/>
            </w:tc>
            <w:tc>
              <w:tcPr>
                <w:tcW w:w="556" w:type="pct"/>
              </w:tcPr>
              <w:p w14:paraId="171D546E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707" w:type="pct"/>
              </w:tcPr>
              <w:p w14:paraId="5B3CB0E3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2487" w:type="pct"/>
              </w:tcPr>
              <w:p w14:paraId="425AE5C2" w14:textId="77777777" w:rsidR="008C0BF9" w:rsidRPr="00CE2CDF" w:rsidRDefault="008C0BF9" w:rsidP="00386780"/>
            </w:tc>
          </w:tr>
          <w:tr w:rsidR="008C0BF9" w:rsidRPr="00CE2CDF" w14:paraId="41357E35" w14:textId="77777777" w:rsidTr="000D0A85">
            <w:tc>
              <w:tcPr>
                <w:tcW w:w="1250" w:type="pct"/>
              </w:tcPr>
              <w:p w14:paraId="3FB995E5" w14:textId="77777777" w:rsidR="008C0BF9" w:rsidRPr="00CE2CDF" w:rsidRDefault="008C0BF9" w:rsidP="00386780"/>
            </w:tc>
            <w:tc>
              <w:tcPr>
                <w:tcW w:w="556" w:type="pct"/>
              </w:tcPr>
              <w:p w14:paraId="4DB84297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707" w:type="pct"/>
              </w:tcPr>
              <w:p w14:paraId="30DF70E0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2487" w:type="pct"/>
              </w:tcPr>
              <w:p w14:paraId="06FA08EF" w14:textId="77777777" w:rsidR="008C0BF9" w:rsidRPr="00CE2CDF" w:rsidRDefault="008C0BF9" w:rsidP="00386780"/>
            </w:tc>
          </w:tr>
          <w:tr w:rsidR="008C0BF9" w:rsidRPr="00CE2CDF" w14:paraId="38283AEE" w14:textId="77777777" w:rsidTr="000D0A85">
            <w:tc>
              <w:tcPr>
                <w:tcW w:w="1250" w:type="pct"/>
              </w:tcPr>
              <w:p w14:paraId="3C3798BC" w14:textId="77777777" w:rsidR="008C0BF9" w:rsidRPr="00CE2CDF" w:rsidRDefault="008C0BF9" w:rsidP="00386780"/>
            </w:tc>
            <w:tc>
              <w:tcPr>
                <w:tcW w:w="556" w:type="pct"/>
              </w:tcPr>
              <w:p w14:paraId="3BEB4A33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707" w:type="pct"/>
              </w:tcPr>
              <w:p w14:paraId="4C8A6191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2487" w:type="pct"/>
              </w:tcPr>
              <w:p w14:paraId="73CDC5C0" w14:textId="77777777" w:rsidR="008C0BF9" w:rsidRPr="00CE2CDF" w:rsidRDefault="008C0BF9" w:rsidP="00386780"/>
            </w:tc>
          </w:tr>
          <w:tr w:rsidR="008C0BF9" w:rsidRPr="00CE2CDF" w14:paraId="49A2BD41" w14:textId="77777777" w:rsidTr="000D0A85">
            <w:tc>
              <w:tcPr>
                <w:tcW w:w="1250" w:type="pct"/>
              </w:tcPr>
              <w:p w14:paraId="7A6990C1" w14:textId="77777777" w:rsidR="008C0BF9" w:rsidRPr="00CE2CDF" w:rsidRDefault="008C0BF9" w:rsidP="00386780"/>
            </w:tc>
            <w:tc>
              <w:tcPr>
                <w:tcW w:w="556" w:type="pct"/>
              </w:tcPr>
              <w:p w14:paraId="3EE32337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707" w:type="pct"/>
              </w:tcPr>
              <w:p w14:paraId="2ACACC6C" w14:textId="77777777" w:rsidR="008C0BF9" w:rsidRPr="00CE2CDF" w:rsidRDefault="008C0BF9" w:rsidP="000D0A85">
                <w:pPr>
                  <w:jc w:val="center"/>
                </w:pPr>
              </w:p>
            </w:tc>
            <w:tc>
              <w:tcPr>
                <w:tcW w:w="2487" w:type="pct"/>
              </w:tcPr>
              <w:p w14:paraId="41112419" w14:textId="77777777" w:rsidR="008C0BF9" w:rsidRPr="00CE2CDF" w:rsidRDefault="008C0BF9" w:rsidP="00386780"/>
            </w:tc>
          </w:tr>
        </w:tbl>
        <w:p w14:paraId="03434F38" w14:textId="77777777" w:rsidR="008C0BF9" w:rsidRPr="00CE2CDF" w:rsidRDefault="008C0BF9" w:rsidP="008C0BF9">
          <w:pPr>
            <w:pStyle w:val="NOTESONLY"/>
            <w:rPr>
              <w:vanish/>
            </w:rPr>
          </w:pPr>
        </w:p>
        <w:p w14:paraId="4842BA56" w14:textId="77777777" w:rsidR="008C0BF9" w:rsidRPr="00CE2CDF" w:rsidRDefault="008C0BF9" w:rsidP="008C0BF9">
          <w:pPr>
            <w:pStyle w:val="NOTESONLY"/>
          </w:pPr>
          <w:r w:rsidRPr="00CE2CDF">
            <w:t>Note: Use Revision History to indicate changes to the document. DO NOT create multiple physical copies/versions of a document.</w:t>
          </w:r>
        </w:p>
        <w:p w14:paraId="42F3486A" w14:textId="77777777" w:rsidR="008C0BF9" w:rsidRDefault="008C0BF9" w:rsidP="004C3AA3">
          <w:pPr>
            <w:pStyle w:val="SubHead-nonumbers"/>
          </w:pPr>
          <w:r w:rsidRPr="006F257C">
            <w:t>Acronyms, Abbreviations and Jargon Used</w:t>
          </w:r>
        </w:p>
        <w:tbl>
          <w:tblPr>
            <w:tblStyle w:val="Olympic33Table"/>
            <w:tblW w:w="0" w:type="auto"/>
            <w:tblBorders>
              <w:top w:val="single" w:sz="4" w:space="0" w:color="00415A"/>
              <w:left w:val="single" w:sz="4" w:space="0" w:color="00415A"/>
              <w:bottom w:val="single" w:sz="4" w:space="0" w:color="00415A"/>
              <w:right w:val="single" w:sz="4" w:space="0" w:color="00415A"/>
              <w:insideH w:val="single" w:sz="4" w:space="0" w:color="00415A"/>
              <w:insideV w:val="single" w:sz="4" w:space="0" w:color="00415A"/>
            </w:tblBorders>
            <w:tblLook w:val="0620" w:firstRow="1" w:lastRow="0" w:firstColumn="0" w:lastColumn="0" w:noHBand="1" w:noVBand="1"/>
          </w:tblPr>
          <w:tblGrid>
            <w:gridCol w:w="1668"/>
            <w:gridCol w:w="7348"/>
          </w:tblGrid>
          <w:tr w:rsidR="008C0BF9" w:rsidRPr="00CE2CDF" w14:paraId="7DEE4965" w14:textId="77777777" w:rsidTr="00A76FFF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169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0A2DECD1" w14:textId="77777777" w:rsidR="008C0BF9" w:rsidRPr="00CE2CDF" w:rsidRDefault="008C0BF9" w:rsidP="0024515E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acronym</w:t>
                </w:r>
              </w:p>
            </w:tc>
            <w:tc>
              <w:tcPr>
                <w:tcW w:w="765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1EE2CD64" w14:textId="77777777" w:rsidR="008C0BF9" w:rsidRPr="00CE2CDF" w:rsidRDefault="008C0BF9" w:rsidP="0024515E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meaning</w:t>
                </w:r>
                <w:r w:rsidR="00D77B0C" w:rsidRPr="00CE2CDF">
                  <w:rPr>
                    <w:color w:val="FFFFFF" w:themeColor="background1"/>
                    <w:sz w:val="20"/>
                  </w:rPr>
                  <w:t xml:space="preserve"> </w:t>
                </w:r>
              </w:p>
            </w:tc>
          </w:tr>
          <w:tr w:rsidR="008C0BF9" w:rsidRPr="00CE2CDF" w14:paraId="402E1FB3" w14:textId="77777777" w:rsidTr="00A76FFF">
            <w:tc>
              <w:tcPr>
                <w:tcW w:w="1696" w:type="dxa"/>
              </w:tcPr>
              <w:p w14:paraId="3982A040" w14:textId="77777777" w:rsidR="008C0BF9" w:rsidRPr="00CE2CDF" w:rsidRDefault="008C0BF9" w:rsidP="00386780"/>
            </w:tc>
            <w:tc>
              <w:tcPr>
                <w:tcW w:w="7654" w:type="dxa"/>
              </w:tcPr>
              <w:p w14:paraId="634A9B21" w14:textId="77777777" w:rsidR="008C0BF9" w:rsidRPr="00CE2CDF" w:rsidRDefault="008C0BF9" w:rsidP="00386780"/>
            </w:tc>
          </w:tr>
          <w:tr w:rsidR="008C0BF9" w:rsidRPr="00CE2CDF" w14:paraId="7F25BEEB" w14:textId="77777777" w:rsidTr="00A76FFF">
            <w:tc>
              <w:tcPr>
                <w:tcW w:w="1696" w:type="dxa"/>
              </w:tcPr>
              <w:p w14:paraId="4482E048" w14:textId="77777777" w:rsidR="008C0BF9" w:rsidRPr="00CE2CDF" w:rsidRDefault="008C0BF9" w:rsidP="00386780"/>
            </w:tc>
            <w:tc>
              <w:tcPr>
                <w:tcW w:w="7654" w:type="dxa"/>
              </w:tcPr>
              <w:p w14:paraId="6BE30438" w14:textId="77777777" w:rsidR="008C0BF9" w:rsidRPr="00CE2CDF" w:rsidRDefault="008C0BF9" w:rsidP="00386780"/>
            </w:tc>
          </w:tr>
          <w:tr w:rsidR="008C0BF9" w:rsidRPr="00CE2CDF" w14:paraId="74D1FABF" w14:textId="77777777" w:rsidTr="00A76FFF">
            <w:tc>
              <w:tcPr>
                <w:tcW w:w="1696" w:type="dxa"/>
              </w:tcPr>
              <w:p w14:paraId="661A30D5" w14:textId="77777777" w:rsidR="008C0BF9" w:rsidRPr="00CE2CDF" w:rsidRDefault="008C0BF9" w:rsidP="00386780"/>
            </w:tc>
            <w:tc>
              <w:tcPr>
                <w:tcW w:w="7654" w:type="dxa"/>
              </w:tcPr>
              <w:p w14:paraId="15D05823" w14:textId="77777777" w:rsidR="008C0BF9" w:rsidRPr="00CE2CDF" w:rsidRDefault="008C0BF9" w:rsidP="00386780"/>
            </w:tc>
          </w:tr>
        </w:tbl>
        <w:p w14:paraId="368D6EE4" w14:textId="77777777" w:rsidR="008C0BF9" w:rsidRDefault="008C0BF9" w:rsidP="008C0BF9"/>
        <w:p w14:paraId="6AE40441" w14:textId="77777777" w:rsidR="008C0BF9" w:rsidRDefault="008C0BF9" w:rsidP="004C3AA3">
          <w:pPr>
            <w:pStyle w:val="SubHead-nonumbers"/>
          </w:pPr>
          <w:r w:rsidRPr="006F257C">
            <w:t>Related Documents</w:t>
          </w:r>
        </w:p>
        <w:tbl>
          <w:tblPr>
            <w:tblStyle w:val="Olympic33Table"/>
            <w:tblW w:w="0" w:type="auto"/>
            <w:tblBorders>
              <w:top w:val="single" w:sz="4" w:space="0" w:color="00415A"/>
              <w:left w:val="single" w:sz="4" w:space="0" w:color="00415A"/>
              <w:bottom w:val="single" w:sz="4" w:space="0" w:color="00415A"/>
              <w:right w:val="single" w:sz="4" w:space="0" w:color="00415A"/>
              <w:insideH w:val="single" w:sz="4" w:space="0" w:color="00415A"/>
              <w:insideV w:val="single" w:sz="4" w:space="0" w:color="00415A"/>
            </w:tblBorders>
            <w:tblLook w:val="0620" w:firstRow="1" w:lastRow="0" w:firstColumn="0" w:lastColumn="0" w:noHBand="1" w:noVBand="1"/>
          </w:tblPr>
          <w:tblGrid>
            <w:gridCol w:w="4515"/>
            <w:gridCol w:w="4501"/>
          </w:tblGrid>
          <w:tr w:rsidR="008C0BF9" w:rsidRPr="00CE2CDF" w14:paraId="4D9592A3" w14:textId="77777777" w:rsidTr="00A76FFF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4675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4884333D" w14:textId="77777777" w:rsidR="008C0BF9" w:rsidRPr="00CE2CDF" w:rsidRDefault="008C0BF9" w:rsidP="00386780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document name</w:t>
                </w:r>
              </w:p>
            </w:tc>
            <w:tc>
              <w:tcPr>
                <w:tcW w:w="4675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12AE8E4B" w14:textId="77777777" w:rsidR="008C0BF9" w:rsidRPr="00CE2CDF" w:rsidRDefault="008C0BF9" w:rsidP="00386780">
                <w:pPr>
                  <w:rPr>
                    <w:color w:val="FFFFFF" w:themeColor="background1"/>
                    <w:sz w:val="20"/>
                  </w:rPr>
                </w:pPr>
                <w:r w:rsidRPr="00CE2CDF">
                  <w:rPr>
                    <w:color w:val="FFFFFF" w:themeColor="background1"/>
                    <w:sz w:val="20"/>
                  </w:rPr>
                  <w:t>author</w:t>
                </w:r>
              </w:p>
            </w:tc>
          </w:tr>
          <w:tr w:rsidR="008C0BF9" w:rsidRPr="00CE2CDF" w14:paraId="6E3A3573" w14:textId="77777777" w:rsidTr="00A76FFF">
            <w:tc>
              <w:tcPr>
                <w:tcW w:w="4675" w:type="dxa"/>
              </w:tcPr>
              <w:p w14:paraId="7E274450" w14:textId="77777777" w:rsidR="008C0BF9" w:rsidRPr="00CE2CDF" w:rsidRDefault="008C0BF9" w:rsidP="00386780">
                <w:r w:rsidRPr="00CE2CDF">
                  <w:t>Text</w:t>
                </w:r>
              </w:p>
            </w:tc>
            <w:tc>
              <w:tcPr>
                <w:tcW w:w="4675" w:type="dxa"/>
              </w:tcPr>
              <w:p w14:paraId="4374ADBE" w14:textId="77777777" w:rsidR="008C0BF9" w:rsidRPr="00CE2CDF" w:rsidRDefault="008C0BF9" w:rsidP="00386780">
                <w:r w:rsidRPr="00CE2CDF">
                  <w:t>Text</w:t>
                </w:r>
              </w:p>
            </w:tc>
          </w:tr>
          <w:tr w:rsidR="008C0BF9" w:rsidRPr="00CE2CDF" w14:paraId="18E9989D" w14:textId="77777777" w:rsidTr="00A76FFF">
            <w:tc>
              <w:tcPr>
                <w:tcW w:w="4675" w:type="dxa"/>
              </w:tcPr>
              <w:p w14:paraId="4A217E67" w14:textId="77777777" w:rsidR="008C0BF9" w:rsidRPr="00CE2CDF" w:rsidRDefault="008C0BF9" w:rsidP="00386780"/>
            </w:tc>
            <w:tc>
              <w:tcPr>
                <w:tcW w:w="4675" w:type="dxa"/>
              </w:tcPr>
              <w:p w14:paraId="01FB188D" w14:textId="77777777" w:rsidR="008C0BF9" w:rsidRPr="00CE2CDF" w:rsidRDefault="008C0BF9" w:rsidP="00386780"/>
            </w:tc>
          </w:tr>
          <w:tr w:rsidR="008C0BF9" w:rsidRPr="00CE2CDF" w14:paraId="340A1BA2" w14:textId="77777777" w:rsidTr="00A76FFF">
            <w:tc>
              <w:tcPr>
                <w:tcW w:w="4675" w:type="dxa"/>
              </w:tcPr>
              <w:p w14:paraId="54908C23" w14:textId="77777777" w:rsidR="008C0BF9" w:rsidRPr="00CE2CDF" w:rsidRDefault="008C0BF9" w:rsidP="00386780"/>
            </w:tc>
            <w:tc>
              <w:tcPr>
                <w:tcW w:w="4675" w:type="dxa"/>
              </w:tcPr>
              <w:p w14:paraId="485D0809" w14:textId="77777777" w:rsidR="008C0BF9" w:rsidRPr="00CE2CDF" w:rsidRDefault="008C0BF9" w:rsidP="00386780"/>
            </w:tc>
          </w:tr>
        </w:tbl>
        <w:p w14:paraId="02D2F1F1" w14:textId="77777777" w:rsidR="008C0BF9" w:rsidRDefault="008C0BF9" w:rsidP="008C0BF9">
          <w:pPr>
            <w:pStyle w:val="NOTESONLY"/>
          </w:pPr>
        </w:p>
        <w:p w14:paraId="71986717" w14:textId="77777777" w:rsidR="008C0BF9" w:rsidRPr="00CE2CDF" w:rsidRDefault="008C0BF9" w:rsidP="00A76FFF">
          <w:pPr>
            <w:pStyle w:val="NOTESONLY"/>
          </w:pPr>
          <w:r w:rsidRPr="00CE2CDF">
            <w:t xml:space="preserve">Please </w:t>
          </w:r>
          <w:r w:rsidRPr="00CE2CDF">
            <w:rPr>
              <w:rStyle w:val="BoldChar"/>
              <w:b w:val="0"/>
              <w:color w:val="00B050"/>
              <w:sz w:val="20"/>
            </w:rPr>
            <w:t>FILL IN</w:t>
          </w:r>
          <w:r w:rsidRPr="00CE2CDF">
            <w:t xml:space="preserve"> or </w:t>
          </w:r>
          <w:r w:rsidRPr="00CE2CDF">
            <w:rPr>
              <w:rStyle w:val="BoldChar"/>
              <w:b w:val="0"/>
              <w:color w:val="00B050"/>
              <w:sz w:val="20"/>
            </w:rPr>
            <w:t>DELETE</w:t>
          </w:r>
          <w:r w:rsidRPr="00CE2CDF">
            <w:t xml:space="preserve"> all areas of the template. Delete unused sections.</w:t>
          </w:r>
        </w:p>
        <w:p w14:paraId="7EB7D491" w14:textId="77777777" w:rsidR="008C0BF9" w:rsidRDefault="008C0BF9" w:rsidP="00A76FFF">
          <w:pPr>
            <w:pStyle w:val="NOTESONLY"/>
          </w:pPr>
          <w:r w:rsidRPr="00CE2CDF">
            <w:t xml:space="preserve">Sections below are </w:t>
          </w:r>
          <w:r w:rsidRPr="00CE2CDF">
            <w:rPr>
              <w:rStyle w:val="BoldChar"/>
              <w:b w:val="0"/>
              <w:color w:val="00B050"/>
              <w:sz w:val="20"/>
            </w:rPr>
            <w:t>NOT</w:t>
          </w:r>
          <w:r w:rsidRPr="00CE2CDF">
            <w:t xml:space="preserve"> mandatory, just there to prompt your thought process.</w:t>
          </w:r>
        </w:p>
        <w:tbl>
          <w:tblPr>
            <w:tblStyle w:val="Table"/>
            <w:tblW w:w="0" w:type="auto"/>
            <w:tblLook w:val="04A0" w:firstRow="1" w:lastRow="0" w:firstColumn="1" w:lastColumn="0" w:noHBand="0" w:noVBand="1"/>
          </w:tblPr>
          <w:tblGrid>
            <w:gridCol w:w="4508"/>
            <w:gridCol w:w="4508"/>
          </w:tblGrid>
          <w:tr w:rsidR="003C26A5" w14:paraId="3B2304D0" w14:textId="77777777" w:rsidTr="0069772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508" w:type="dxa"/>
              </w:tcPr>
              <w:p w14:paraId="336BB4A5" w14:textId="49E7E47E" w:rsidR="003C26A5" w:rsidRPr="00371F52" w:rsidRDefault="006D2FB2" w:rsidP="00A76FFF">
                <w:pPr>
                  <w:pStyle w:val="NOTESONLY"/>
                  <w:rPr>
                    <w:color w:val="FFFFFF" w:themeColor="background1"/>
                  </w:rPr>
                </w:pPr>
                <w:r w:rsidRPr="00371F52">
                  <w:rPr>
                    <w:color w:val="FFFFFF" w:themeColor="background1"/>
                  </w:rPr>
                  <w:t>TEST</w:t>
                </w:r>
              </w:p>
            </w:tc>
            <w:tc>
              <w:tcPr>
                <w:tcW w:w="4508" w:type="dxa"/>
              </w:tcPr>
              <w:p w14:paraId="45FDF815" w14:textId="55234AC1" w:rsidR="003C26A5" w:rsidRPr="00371F52" w:rsidRDefault="006D2FB2" w:rsidP="00A76FFF">
                <w:pPr>
                  <w:pStyle w:val="NOTESONLY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color w:val="FFFFFF" w:themeColor="background1"/>
                  </w:rPr>
                </w:pPr>
                <w:r w:rsidRPr="00371F52">
                  <w:rPr>
                    <w:color w:val="FFFFFF" w:themeColor="background1"/>
                  </w:rPr>
                  <w:t>TEST</w:t>
                </w:r>
              </w:p>
            </w:tc>
          </w:tr>
          <w:tr w:rsidR="003C26A5" w14:paraId="2AE06E75" w14:textId="77777777" w:rsidTr="0069772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508" w:type="dxa"/>
              </w:tcPr>
              <w:p w14:paraId="497C6878" w14:textId="77777777" w:rsidR="003C26A5" w:rsidRDefault="003C26A5" w:rsidP="00A76FFF">
                <w:pPr>
                  <w:pStyle w:val="NOTESONLY"/>
                </w:pPr>
              </w:p>
            </w:tc>
            <w:tc>
              <w:tcPr>
                <w:tcW w:w="4508" w:type="dxa"/>
              </w:tcPr>
              <w:p w14:paraId="44C09351" w14:textId="77777777" w:rsidR="003C26A5" w:rsidRDefault="003C26A5" w:rsidP="00A76FFF">
                <w:pPr>
                  <w:pStyle w:val="NOTESONLY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>
            </w:tc>
          </w:tr>
        </w:tbl>
        <w:p w14:paraId="6F5DD331" w14:textId="77777777" w:rsidR="003C26A5" w:rsidRPr="00CE2CDF" w:rsidRDefault="003C26A5" w:rsidP="00A76FFF">
          <w:pPr>
            <w:pStyle w:val="NOTESONLY"/>
          </w:pPr>
        </w:p>
        <w:bookmarkEnd w:id="0"/>
        <w:p w14:paraId="6D62AF24" w14:textId="77777777" w:rsidR="008C0BF9" w:rsidRDefault="008C0BF9" w:rsidP="008C0BF9">
          <w:pPr>
            <w:spacing w:before="0" w:after="320"/>
          </w:pPr>
        </w:p>
        <w:bookmarkEnd w:id="1"/>
        <w:p w14:paraId="7DE5EAA4" w14:textId="77777777" w:rsidR="008C0BF9" w:rsidRDefault="008C0BF9" w:rsidP="008C0BF9">
          <w:pPr>
            <w:spacing w:before="0" w:after="320"/>
          </w:pPr>
        </w:p>
        <w:p w14:paraId="78678B70" w14:textId="77777777" w:rsidR="008C0BF9" w:rsidRDefault="00000000" w:rsidP="008C0BF9">
          <w:pPr>
            <w:pStyle w:val="NOTESONLY"/>
            <w:sectPr w:rsidR="008C0BF9" w:rsidSect="00EF1261">
              <w:footerReference w:type="default" r:id="rId19"/>
              <w:pgSz w:w="11906" w:h="16838" w:code="9"/>
              <w:pgMar w:top="1080" w:right="1440" w:bottom="1080" w:left="1440" w:header="454" w:footer="170" w:gutter="0"/>
              <w:pgNumType w:start="0"/>
              <w:cols w:space="720"/>
              <w:docGrid w:linePitch="360"/>
            </w:sectPr>
          </w:pPr>
        </w:p>
      </w:sdtContent>
    </w:sdt>
    <w:sdt>
      <w:sdtPr>
        <w:rPr>
          <w:rFonts w:ascii="Franklin Gothic Book" w:eastAsiaTheme="minorEastAsia" w:hAnsi="Franklin Gothic Book" w:cstheme="minorBidi"/>
          <w:b w:val="0"/>
          <w:bCs/>
          <w:color w:val="auto"/>
          <w:sz w:val="22"/>
          <w:szCs w:val="20"/>
        </w:rPr>
        <w:id w:val="-1487850415"/>
        <w:docPartObj>
          <w:docPartGallery w:val="Table of Contents"/>
          <w:docPartUnique/>
        </w:docPartObj>
      </w:sdtPr>
      <w:sdtEndPr>
        <w:rPr>
          <w:bCs w:val="0"/>
          <w:noProof/>
          <w:color w:val="000000" w:themeColor="text1"/>
          <w:sz w:val="20"/>
        </w:rPr>
      </w:sdtEndPr>
      <w:sdtContent>
        <w:p w14:paraId="375D3D40" w14:textId="77777777" w:rsidR="008C0BF9" w:rsidRPr="00387BE7" w:rsidRDefault="008C0BF9" w:rsidP="00C36523">
          <w:pPr>
            <w:pStyle w:val="TOCHeading"/>
            <w:jc w:val="left"/>
          </w:pPr>
          <w:r w:rsidRPr="00387BE7">
            <w:t>Contents</w:t>
          </w:r>
        </w:p>
        <w:p w14:paraId="0F0399F1" w14:textId="77777777" w:rsidR="0076688E" w:rsidRPr="009565C2" w:rsidRDefault="008C0BF9" w:rsidP="009565C2">
          <w:pPr>
            <w:pStyle w:val="TOC1"/>
            <w:rPr>
              <w:b w:val="0"/>
              <w:bCs w:val="0"/>
              <w:lang w:eastAsia="en-NZ"/>
            </w:rPr>
          </w:pPr>
          <w:r w:rsidRPr="009565C2">
            <w:rPr>
              <w:rStyle w:val="Hyperlink"/>
              <w:b w:val="0"/>
              <w:bCs w:val="0"/>
              <w:sz w:val="20"/>
              <w:szCs w:val="20"/>
            </w:rPr>
            <w:fldChar w:fldCharType="begin"/>
          </w:r>
          <w:r w:rsidRPr="009565C2">
            <w:rPr>
              <w:rStyle w:val="Hyperlink"/>
              <w:b w:val="0"/>
              <w:bCs w:val="0"/>
              <w:sz w:val="20"/>
              <w:szCs w:val="20"/>
            </w:rPr>
            <w:instrText xml:space="preserve"> TOC \o "1-3" \h \z \u </w:instrText>
          </w:r>
          <w:r w:rsidRPr="009565C2">
            <w:rPr>
              <w:rStyle w:val="Hyperlink"/>
              <w:b w:val="0"/>
              <w:bCs w:val="0"/>
              <w:sz w:val="20"/>
              <w:szCs w:val="20"/>
            </w:rPr>
            <w:fldChar w:fldCharType="separate"/>
          </w:r>
          <w:hyperlink w:anchor="_Toc512588661" w:history="1">
            <w:r w:rsidR="0076688E" w:rsidRPr="009565C2">
              <w:rPr>
                <w:rStyle w:val="Hyperlink"/>
                <w:b w:val="0"/>
                <w:bCs w:val="0"/>
                <w:sz w:val="20"/>
                <w:szCs w:val="20"/>
              </w:rPr>
              <w:t>1.</w:t>
            </w:r>
            <w:r w:rsidR="0076688E" w:rsidRPr="009565C2">
              <w:rPr>
                <w:b w:val="0"/>
                <w:bCs w:val="0"/>
                <w:lang w:eastAsia="en-NZ"/>
              </w:rPr>
              <w:tab/>
            </w:r>
            <w:r w:rsidR="0076688E" w:rsidRPr="009565C2">
              <w:rPr>
                <w:rStyle w:val="Hyperlink"/>
                <w:b w:val="0"/>
                <w:bCs w:val="0"/>
              </w:rPr>
              <w:t>Heading One</w:t>
            </w:r>
            <w:r w:rsidR="0076688E" w:rsidRPr="009565C2">
              <w:rPr>
                <w:b w:val="0"/>
                <w:bCs w:val="0"/>
                <w:webHidden/>
              </w:rPr>
              <w:tab/>
            </w:r>
            <w:r w:rsidR="0076688E" w:rsidRPr="009565C2">
              <w:rPr>
                <w:b w:val="0"/>
                <w:bCs w:val="0"/>
                <w:webHidden/>
              </w:rPr>
              <w:fldChar w:fldCharType="begin"/>
            </w:r>
            <w:r w:rsidR="0076688E" w:rsidRPr="009565C2">
              <w:rPr>
                <w:b w:val="0"/>
                <w:bCs w:val="0"/>
                <w:webHidden/>
              </w:rPr>
              <w:instrText xml:space="preserve"> PAGEREF _Toc512588661 \h </w:instrText>
            </w:r>
            <w:r w:rsidR="0076688E" w:rsidRPr="009565C2">
              <w:rPr>
                <w:b w:val="0"/>
                <w:bCs w:val="0"/>
                <w:webHidden/>
              </w:rPr>
            </w:r>
            <w:r w:rsidR="0076688E" w:rsidRPr="009565C2">
              <w:rPr>
                <w:b w:val="0"/>
                <w:bCs w:val="0"/>
                <w:webHidden/>
              </w:rPr>
              <w:fldChar w:fldCharType="separate"/>
            </w:r>
            <w:r w:rsidR="009D3C20" w:rsidRPr="009565C2">
              <w:rPr>
                <w:b w:val="0"/>
                <w:bCs w:val="0"/>
                <w:webHidden/>
              </w:rPr>
              <w:t>1</w:t>
            </w:r>
            <w:r w:rsidR="0076688E" w:rsidRPr="009565C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35764A" w14:textId="77777777" w:rsidR="0076688E" w:rsidRPr="009565C2" w:rsidRDefault="0076688E" w:rsidP="009565C2">
          <w:pPr>
            <w:pStyle w:val="TOC2"/>
            <w:rPr>
              <w:lang w:eastAsia="en-NZ"/>
            </w:rPr>
          </w:pPr>
          <w:hyperlink w:anchor="_Toc512588662" w:history="1">
            <w:r w:rsidRPr="009565C2">
              <w:rPr>
                <w:rStyle w:val="Hyperlink"/>
              </w:rPr>
              <w:t>1.1</w:t>
            </w:r>
            <w:r w:rsidRPr="009565C2">
              <w:rPr>
                <w:lang w:eastAsia="en-NZ"/>
              </w:rPr>
              <w:tab/>
            </w:r>
            <w:r w:rsidRPr="009565C2">
              <w:rPr>
                <w:rStyle w:val="Hyperlink"/>
              </w:rPr>
              <w:t>Heading Level Two</w:t>
            </w:r>
            <w:r w:rsidRPr="009565C2">
              <w:rPr>
                <w:webHidden/>
              </w:rPr>
              <w:tab/>
            </w:r>
            <w:r w:rsidRPr="009565C2">
              <w:rPr>
                <w:webHidden/>
              </w:rPr>
              <w:fldChar w:fldCharType="begin"/>
            </w:r>
            <w:r w:rsidRPr="009565C2">
              <w:rPr>
                <w:webHidden/>
              </w:rPr>
              <w:instrText xml:space="preserve"> PAGEREF _Toc512588662 \h </w:instrText>
            </w:r>
            <w:r w:rsidRPr="009565C2">
              <w:rPr>
                <w:webHidden/>
              </w:rPr>
            </w:r>
            <w:r w:rsidRPr="009565C2">
              <w:rPr>
                <w:webHidden/>
              </w:rPr>
              <w:fldChar w:fldCharType="separate"/>
            </w:r>
            <w:r w:rsidR="009D3C20" w:rsidRPr="009565C2">
              <w:rPr>
                <w:webHidden/>
              </w:rPr>
              <w:t>1</w:t>
            </w:r>
            <w:r w:rsidRPr="009565C2">
              <w:rPr>
                <w:webHidden/>
              </w:rPr>
              <w:fldChar w:fldCharType="end"/>
            </w:r>
          </w:hyperlink>
        </w:p>
        <w:p w14:paraId="5607B026" w14:textId="77777777" w:rsidR="0076688E" w:rsidRPr="009565C2" w:rsidRDefault="0076688E" w:rsidP="009565C2">
          <w:pPr>
            <w:pStyle w:val="TOC3"/>
            <w:rPr>
              <w:noProof/>
              <w:szCs w:val="22"/>
              <w:lang w:eastAsia="en-NZ"/>
            </w:rPr>
          </w:pPr>
          <w:hyperlink w:anchor="_Toc512588663" w:history="1">
            <w:r w:rsidRPr="009565C2">
              <w:rPr>
                <w:rStyle w:val="Hyperlink"/>
                <w:noProof/>
                <w:szCs w:val="22"/>
              </w:rPr>
              <w:t>1.1.1</w:t>
            </w:r>
            <w:r w:rsidRPr="009565C2">
              <w:rPr>
                <w:noProof/>
                <w:szCs w:val="22"/>
                <w:lang w:eastAsia="en-NZ"/>
              </w:rPr>
              <w:tab/>
            </w:r>
            <w:r w:rsidRPr="009565C2">
              <w:rPr>
                <w:rStyle w:val="Hyperlink"/>
                <w:noProof/>
                <w:szCs w:val="22"/>
              </w:rPr>
              <w:t>Heading Level Three</w:t>
            </w:r>
            <w:r w:rsidRPr="009565C2">
              <w:rPr>
                <w:noProof/>
                <w:webHidden/>
                <w:szCs w:val="22"/>
              </w:rPr>
              <w:tab/>
            </w:r>
            <w:r w:rsidRPr="009565C2">
              <w:rPr>
                <w:noProof/>
                <w:webHidden/>
                <w:szCs w:val="22"/>
              </w:rPr>
              <w:fldChar w:fldCharType="begin"/>
            </w:r>
            <w:r w:rsidRPr="009565C2">
              <w:rPr>
                <w:noProof/>
                <w:webHidden/>
                <w:szCs w:val="22"/>
              </w:rPr>
              <w:instrText xml:space="preserve"> PAGEREF _Toc512588663 \h </w:instrText>
            </w:r>
            <w:r w:rsidRPr="009565C2">
              <w:rPr>
                <w:noProof/>
                <w:webHidden/>
                <w:szCs w:val="22"/>
              </w:rPr>
            </w:r>
            <w:r w:rsidRPr="009565C2">
              <w:rPr>
                <w:noProof/>
                <w:webHidden/>
                <w:szCs w:val="22"/>
              </w:rPr>
              <w:fldChar w:fldCharType="separate"/>
            </w:r>
            <w:r w:rsidR="009D3C20" w:rsidRPr="009565C2">
              <w:rPr>
                <w:noProof/>
                <w:webHidden/>
                <w:szCs w:val="22"/>
              </w:rPr>
              <w:t>1</w:t>
            </w:r>
            <w:r w:rsidRPr="009565C2">
              <w:rPr>
                <w:noProof/>
                <w:webHidden/>
                <w:szCs w:val="22"/>
              </w:rPr>
              <w:fldChar w:fldCharType="end"/>
            </w:r>
          </w:hyperlink>
        </w:p>
        <w:p w14:paraId="7FFD95A4" w14:textId="77777777" w:rsidR="0076688E" w:rsidRPr="009565C2" w:rsidRDefault="0076688E" w:rsidP="009565C2">
          <w:pPr>
            <w:pStyle w:val="TOC2"/>
            <w:rPr>
              <w:lang w:eastAsia="en-NZ"/>
            </w:rPr>
          </w:pPr>
          <w:hyperlink w:anchor="_Toc512588664" w:history="1">
            <w:r w:rsidRPr="009565C2">
              <w:rPr>
                <w:rStyle w:val="Hyperlink"/>
              </w:rPr>
              <w:t>1.2</w:t>
            </w:r>
            <w:r w:rsidRPr="009565C2">
              <w:rPr>
                <w:lang w:eastAsia="en-NZ"/>
              </w:rPr>
              <w:tab/>
            </w:r>
            <w:r w:rsidRPr="009565C2">
              <w:rPr>
                <w:rStyle w:val="Hyperlink"/>
              </w:rPr>
              <w:t>Table Example</w:t>
            </w:r>
            <w:r w:rsidRPr="009565C2">
              <w:rPr>
                <w:webHidden/>
              </w:rPr>
              <w:tab/>
            </w:r>
            <w:r w:rsidRPr="009565C2">
              <w:rPr>
                <w:webHidden/>
              </w:rPr>
              <w:fldChar w:fldCharType="begin"/>
            </w:r>
            <w:r w:rsidRPr="009565C2">
              <w:rPr>
                <w:webHidden/>
              </w:rPr>
              <w:instrText xml:space="preserve"> PAGEREF _Toc512588664 \h </w:instrText>
            </w:r>
            <w:r w:rsidRPr="009565C2">
              <w:rPr>
                <w:webHidden/>
              </w:rPr>
            </w:r>
            <w:r w:rsidRPr="009565C2">
              <w:rPr>
                <w:webHidden/>
              </w:rPr>
              <w:fldChar w:fldCharType="separate"/>
            </w:r>
            <w:r w:rsidR="009D3C20" w:rsidRPr="009565C2">
              <w:rPr>
                <w:webHidden/>
              </w:rPr>
              <w:t>1</w:t>
            </w:r>
            <w:r w:rsidRPr="009565C2">
              <w:rPr>
                <w:webHidden/>
              </w:rPr>
              <w:fldChar w:fldCharType="end"/>
            </w:r>
          </w:hyperlink>
        </w:p>
        <w:p w14:paraId="3E62ADBD" w14:textId="77777777" w:rsidR="0076688E" w:rsidRPr="009565C2" w:rsidRDefault="0076688E" w:rsidP="009565C2">
          <w:pPr>
            <w:pStyle w:val="TOC1"/>
            <w:rPr>
              <w:sz w:val="22"/>
              <w:szCs w:val="22"/>
              <w:lang w:eastAsia="en-NZ"/>
            </w:rPr>
          </w:pPr>
          <w:hyperlink w:anchor="_Toc512588665" w:history="1">
            <w:r w:rsidRPr="009565C2">
              <w:rPr>
                <w:rStyle w:val="Hyperlink"/>
                <w:b w:val="0"/>
                <w:bCs w:val="0"/>
                <w:sz w:val="22"/>
                <w:szCs w:val="22"/>
              </w:rPr>
              <w:t>2.</w:t>
            </w:r>
            <w:r w:rsidRPr="009565C2">
              <w:rPr>
                <w:b w:val="0"/>
                <w:bCs w:val="0"/>
                <w:sz w:val="22"/>
                <w:szCs w:val="22"/>
                <w:lang w:eastAsia="en-NZ"/>
              </w:rPr>
              <w:tab/>
            </w:r>
            <w:r w:rsidRPr="009565C2">
              <w:rPr>
                <w:rStyle w:val="Hyperlink"/>
                <w:b w:val="0"/>
                <w:bCs w:val="0"/>
              </w:rPr>
              <w:t>Estimate Table Example</w: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tab/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begin"/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instrText xml:space="preserve"> PAGEREF _Toc512588665 \h </w:instrTex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separate"/>
            </w:r>
            <w:r w:rsidR="009D3C20" w:rsidRPr="009565C2">
              <w:rPr>
                <w:b w:val="0"/>
                <w:bCs w:val="0"/>
                <w:webHidden/>
                <w:sz w:val="22"/>
                <w:szCs w:val="22"/>
              </w:rPr>
              <w:t>2</w: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end"/>
            </w:r>
          </w:hyperlink>
        </w:p>
        <w:p w14:paraId="6AAFFA8F" w14:textId="77777777" w:rsidR="0076688E" w:rsidRPr="009565C2" w:rsidRDefault="0076688E" w:rsidP="009565C2">
          <w:pPr>
            <w:pStyle w:val="TOC1"/>
            <w:rPr>
              <w:b w:val="0"/>
              <w:bCs w:val="0"/>
              <w:sz w:val="22"/>
              <w:szCs w:val="22"/>
              <w:lang w:eastAsia="en-NZ"/>
            </w:rPr>
          </w:pPr>
          <w:hyperlink w:anchor="_Toc512588666" w:history="1">
            <w:r w:rsidRPr="009565C2">
              <w:rPr>
                <w:rStyle w:val="Hyperlink"/>
                <w:b w:val="0"/>
                <w:bCs w:val="0"/>
                <w:sz w:val="22"/>
                <w:szCs w:val="22"/>
              </w:rPr>
              <w:t>3.</w:t>
            </w:r>
            <w:r w:rsidRPr="009565C2">
              <w:rPr>
                <w:b w:val="0"/>
                <w:bCs w:val="0"/>
                <w:sz w:val="22"/>
                <w:szCs w:val="22"/>
                <w:lang w:eastAsia="en-NZ"/>
              </w:rPr>
              <w:tab/>
            </w:r>
            <w:r w:rsidRPr="009565C2">
              <w:rPr>
                <w:rStyle w:val="Hyperlink"/>
                <w:b w:val="0"/>
                <w:bCs w:val="0"/>
              </w:rPr>
              <w:t>Appendix</w: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tab/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begin"/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instrText xml:space="preserve"> PAGEREF _Toc512588666 \h </w:instrTex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separate"/>
            </w:r>
            <w:r w:rsidR="009D3C20" w:rsidRPr="009565C2">
              <w:rPr>
                <w:b w:val="0"/>
                <w:bCs w:val="0"/>
                <w:webHidden/>
                <w:sz w:val="22"/>
                <w:szCs w:val="22"/>
              </w:rPr>
              <w:t>2</w: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end"/>
            </w:r>
          </w:hyperlink>
        </w:p>
        <w:p w14:paraId="7C2C240D" w14:textId="77777777" w:rsidR="0076688E" w:rsidRPr="009565C2" w:rsidRDefault="0076688E" w:rsidP="009565C2">
          <w:pPr>
            <w:pStyle w:val="TOC1"/>
            <w:rPr>
              <w:b w:val="0"/>
              <w:bCs w:val="0"/>
              <w:sz w:val="22"/>
              <w:szCs w:val="22"/>
              <w:lang w:eastAsia="en-NZ"/>
            </w:rPr>
          </w:pPr>
          <w:hyperlink w:anchor="_Toc512588667" w:history="1">
            <w:r w:rsidRPr="009565C2">
              <w:rPr>
                <w:rStyle w:val="Hyperlink"/>
                <w:b w:val="0"/>
                <w:bCs w:val="0"/>
                <w:sz w:val="22"/>
                <w:szCs w:val="22"/>
              </w:rPr>
              <w:t>4.</w:t>
            </w:r>
            <w:r w:rsidRPr="009565C2">
              <w:rPr>
                <w:b w:val="0"/>
                <w:bCs w:val="0"/>
                <w:sz w:val="22"/>
                <w:szCs w:val="22"/>
                <w:lang w:eastAsia="en-NZ"/>
              </w:rPr>
              <w:tab/>
            </w:r>
            <w:r w:rsidRPr="009565C2">
              <w:rPr>
                <w:rStyle w:val="Hyperlink"/>
                <w:b w:val="0"/>
                <w:bCs w:val="0"/>
              </w:rPr>
              <w:t>Document Approval</w: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tab/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begin"/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instrText xml:space="preserve"> PAGEREF _Toc512588667 \h </w:instrTex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separate"/>
            </w:r>
            <w:r w:rsidR="009D3C20" w:rsidRPr="009565C2">
              <w:rPr>
                <w:b w:val="0"/>
                <w:bCs w:val="0"/>
                <w:webHidden/>
                <w:sz w:val="22"/>
                <w:szCs w:val="22"/>
              </w:rPr>
              <w:t>2</w:t>
            </w:r>
            <w:r w:rsidRPr="009565C2">
              <w:rPr>
                <w:b w:val="0"/>
                <w:bCs w:val="0"/>
                <w:webHidden/>
                <w:sz w:val="22"/>
                <w:szCs w:val="22"/>
              </w:rPr>
              <w:fldChar w:fldCharType="end"/>
            </w:r>
          </w:hyperlink>
        </w:p>
        <w:p w14:paraId="446FFA56" w14:textId="77777777" w:rsidR="008C0BF9" w:rsidRDefault="008C0BF9" w:rsidP="008C0BF9">
          <w:pPr>
            <w:ind w:right="113"/>
          </w:pPr>
          <w:r w:rsidRPr="009565C2">
            <w:rPr>
              <w:rStyle w:val="Hyperlink"/>
              <w:noProof/>
            </w:rPr>
            <w:fldChar w:fldCharType="end"/>
          </w:r>
        </w:p>
      </w:sdtContent>
    </w:sdt>
    <w:p w14:paraId="16E39993" w14:textId="77777777" w:rsidR="008C0BF9" w:rsidRPr="00920C68" w:rsidRDefault="008C0BF9" w:rsidP="00A76FFF">
      <w:pPr>
        <w:pStyle w:val="NOTESONLY"/>
      </w:pPr>
      <w:r w:rsidRPr="00920C68">
        <w:t xml:space="preserve">Once all sections are complete / deleted, highlight index above, press F9 and update entire table. </w:t>
      </w:r>
    </w:p>
    <w:p w14:paraId="34875832" w14:textId="77777777" w:rsidR="008C0BF9" w:rsidRPr="00920C68" w:rsidRDefault="008C0BF9" w:rsidP="00A76FFF">
      <w:pPr>
        <w:pStyle w:val="NOTESONLY"/>
      </w:pPr>
      <w:r w:rsidRPr="00920C68">
        <w:rPr>
          <w:rStyle w:val="BoldChar"/>
          <w:b w:val="0"/>
          <w:color w:val="00B050"/>
          <w:sz w:val="20"/>
        </w:rPr>
        <w:t>File name for this document:</w:t>
      </w:r>
      <w:r w:rsidRPr="00920C68">
        <w:t xml:space="preserve"> Prefix the file name with the Job code used to produce this document.  Save the document under P002 or under the relevant project. Do not save it under a Prepay project that only exists for billing reasons.  </w:t>
      </w:r>
    </w:p>
    <w:p w14:paraId="474F4E0E" w14:textId="77777777" w:rsidR="008C0BF9" w:rsidRPr="00920C68" w:rsidRDefault="008C0BF9" w:rsidP="00A76FFF">
      <w:pPr>
        <w:pStyle w:val="NOTESONLY"/>
        <w:rPr>
          <w:b/>
          <w:bCs/>
        </w:rPr>
      </w:pPr>
      <w:r w:rsidRPr="00920C68">
        <w:rPr>
          <w:b/>
          <w:bCs/>
        </w:rPr>
        <w:t>Delete all green notes before sending to client.</w:t>
      </w:r>
    </w:p>
    <w:p w14:paraId="48724B66" w14:textId="77777777" w:rsidR="008C0BF9" w:rsidRPr="004C3AA3" w:rsidRDefault="008C0BF9" w:rsidP="008C0BF9"/>
    <w:p w14:paraId="63C35980" w14:textId="77777777" w:rsidR="008C0BF9" w:rsidRPr="004C3AA3" w:rsidRDefault="008C0BF9" w:rsidP="00387BE7">
      <w:pPr>
        <w:pStyle w:val="Heading1"/>
        <w:sectPr w:rsidR="008C0BF9" w:rsidRPr="004C3AA3" w:rsidSect="00EF1261">
          <w:headerReference w:type="default" r:id="rId20"/>
          <w:pgSz w:w="11906" w:h="16838" w:code="9"/>
          <w:pgMar w:top="1080" w:right="1440" w:bottom="1080" w:left="1440" w:header="454" w:footer="170" w:gutter="0"/>
          <w:pgNumType w:start="0"/>
          <w:cols w:space="720"/>
          <w:docGrid w:linePitch="360"/>
        </w:sectPr>
      </w:pPr>
    </w:p>
    <w:p w14:paraId="584D6E59" w14:textId="77777777" w:rsidR="008C0BF9" w:rsidRPr="004C3AA3" w:rsidRDefault="00793601" w:rsidP="00724DDB">
      <w:pPr>
        <w:pStyle w:val="Heading1"/>
        <w:ind w:left="567" w:hanging="567"/>
      </w:pPr>
      <w:bookmarkStart w:id="5" w:name="_Toc512588661"/>
      <w:r w:rsidRPr="004C3AA3">
        <w:lastRenderedPageBreak/>
        <w:t>Heading One</w:t>
      </w:r>
      <w:bookmarkEnd w:id="5"/>
    </w:p>
    <w:p w14:paraId="2D8F26EC" w14:textId="77777777" w:rsidR="008C0BF9" w:rsidRPr="004C3AA3" w:rsidRDefault="00793601" w:rsidP="00724DDB">
      <w:pPr>
        <w:pStyle w:val="Heading2"/>
        <w:tabs>
          <w:tab w:val="left" w:pos="567"/>
        </w:tabs>
        <w:ind w:left="567" w:hanging="567"/>
      </w:pPr>
      <w:bookmarkStart w:id="6" w:name="_Toc512588662"/>
      <w:r w:rsidRPr="004C3AA3">
        <w:t>Heading Level Two</w:t>
      </w:r>
      <w:bookmarkEnd w:id="6"/>
    </w:p>
    <w:p w14:paraId="67D4F65C" w14:textId="77777777" w:rsidR="00793601" w:rsidRPr="00724DDB" w:rsidRDefault="00793601" w:rsidP="00793601">
      <w:r w:rsidRPr="00724DDB">
        <w:t xml:space="preserve">Normal body text here, for paragraphs. </w:t>
      </w:r>
      <w:r w:rsidR="002945F8" w:rsidRPr="00724DDB">
        <w:rPr>
          <w:rStyle w:val="ui-provider"/>
        </w:rPr>
        <w:t>Franklin Gothic Book</w:t>
      </w:r>
      <w:r w:rsidRPr="00724DDB">
        <w:t xml:space="preserve">, size 10. Bold text for </w:t>
      </w:r>
      <w:r w:rsidRPr="00724DDB">
        <w:rPr>
          <w:rStyle w:val="BoldChar"/>
          <w:sz w:val="20"/>
        </w:rPr>
        <w:t>emphasis</w:t>
      </w:r>
      <w:r w:rsidRPr="00724DDB">
        <w:t>.</w:t>
      </w:r>
    </w:p>
    <w:p w14:paraId="6FFC2453" w14:textId="77777777" w:rsidR="00793601" w:rsidRPr="00486E57" w:rsidRDefault="00793601" w:rsidP="00724DDB">
      <w:pPr>
        <w:pStyle w:val="Heading3"/>
        <w:ind w:left="567" w:hanging="567"/>
      </w:pPr>
      <w:bookmarkStart w:id="7" w:name="_Toc512588663"/>
      <w:r w:rsidRPr="00486E57">
        <w:t>Heading Level Three</w:t>
      </w:r>
      <w:bookmarkEnd w:id="7"/>
    </w:p>
    <w:p w14:paraId="370A7C7D" w14:textId="77777777" w:rsidR="00793601" w:rsidRPr="00724DDB" w:rsidRDefault="00793601" w:rsidP="00793601">
      <w:r w:rsidRPr="00724DDB">
        <w:t>You have three levels of headings.</w:t>
      </w:r>
    </w:p>
    <w:p w14:paraId="28569676" w14:textId="77777777" w:rsidR="00793601" w:rsidRPr="00724DDB" w:rsidRDefault="00793601" w:rsidP="00793601">
      <w:r w:rsidRPr="00724DDB">
        <w:t>Bullet Points are always good, as clients often won’t read wordy paragraphs</w:t>
      </w:r>
      <w:r w:rsidR="00C36523" w:rsidRPr="00724DDB">
        <w:t xml:space="preserve">. </w:t>
      </w:r>
      <w:r w:rsidRPr="00724DDB">
        <w:t>Bullet list paragraph example:</w:t>
      </w:r>
    </w:p>
    <w:p w14:paraId="1CD6F88C" w14:textId="77777777" w:rsidR="00793601" w:rsidRPr="00724DDB" w:rsidRDefault="00793601" w:rsidP="00C36523">
      <w:pPr>
        <w:pStyle w:val="ListParagraph"/>
        <w:tabs>
          <w:tab w:val="clear" w:pos="397"/>
          <w:tab w:val="num" w:pos="0"/>
        </w:tabs>
        <w:ind w:left="283"/>
      </w:pPr>
      <w:r w:rsidRPr="00724DDB">
        <w:t>Bullet list item one</w:t>
      </w:r>
    </w:p>
    <w:p w14:paraId="7E09D7DD" w14:textId="77777777" w:rsidR="00793601" w:rsidRPr="00724DDB" w:rsidRDefault="00793601" w:rsidP="00C36523">
      <w:pPr>
        <w:pStyle w:val="ListParagraph"/>
        <w:tabs>
          <w:tab w:val="clear" w:pos="397"/>
          <w:tab w:val="num" w:pos="0"/>
        </w:tabs>
        <w:ind w:left="283"/>
      </w:pPr>
      <w:r w:rsidRPr="00724DDB">
        <w:t>Bullet list item two</w:t>
      </w:r>
    </w:p>
    <w:p w14:paraId="5AAB44A7" w14:textId="77777777" w:rsidR="00793601" w:rsidRPr="00724DDB" w:rsidRDefault="00793601" w:rsidP="000D0A85">
      <w:pPr>
        <w:pStyle w:val="ListParagraph"/>
        <w:numPr>
          <w:ilvl w:val="0"/>
          <w:numId w:val="3"/>
        </w:numPr>
        <w:tabs>
          <w:tab w:val="clear" w:pos="283"/>
        </w:tabs>
      </w:pPr>
      <w:r w:rsidRPr="00724DDB">
        <w:t>Second level bullet</w:t>
      </w:r>
    </w:p>
    <w:p w14:paraId="77758ECF" w14:textId="77777777" w:rsidR="00793601" w:rsidRPr="00724DDB" w:rsidRDefault="00793601" w:rsidP="000D0A85">
      <w:pPr>
        <w:pStyle w:val="ListParagraph"/>
        <w:numPr>
          <w:ilvl w:val="0"/>
          <w:numId w:val="3"/>
        </w:numPr>
        <w:tabs>
          <w:tab w:val="clear" w:pos="283"/>
        </w:tabs>
      </w:pPr>
      <w:r w:rsidRPr="00724DDB">
        <w:t>Press tab again to get second, third levels of bullets</w:t>
      </w:r>
    </w:p>
    <w:p w14:paraId="73F49AB9" w14:textId="77777777" w:rsidR="00793601" w:rsidRPr="00724DDB" w:rsidRDefault="00793601" w:rsidP="00793601">
      <w:r w:rsidRPr="00724DDB">
        <w:t>You can also make a numbered list:</w:t>
      </w:r>
    </w:p>
    <w:p w14:paraId="09E0B168" w14:textId="77777777" w:rsidR="00793601" w:rsidRPr="00724DDB" w:rsidRDefault="00C36523" w:rsidP="000D0A85">
      <w:pPr>
        <w:pStyle w:val="ListParagraph"/>
        <w:numPr>
          <w:ilvl w:val="0"/>
          <w:numId w:val="2"/>
        </w:numPr>
      </w:pPr>
      <w:r w:rsidRPr="00724DDB">
        <w:t>I</w:t>
      </w:r>
      <w:r w:rsidR="00793601" w:rsidRPr="00724DDB">
        <w:t>tem one</w:t>
      </w:r>
    </w:p>
    <w:p w14:paraId="0C02A28C" w14:textId="77777777" w:rsidR="00793601" w:rsidRPr="00724DDB" w:rsidRDefault="00793601" w:rsidP="000D0A85">
      <w:pPr>
        <w:pStyle w:val="ListParagraph"/>
        <w:numPr>
          <w:ilvl w:val="0"/>
          <w:numId w:val="2"/>
        </w:numPr>
      </w:pPr>
      <w:r w:rsidRPr="00724DDB">
        <w:t>Item two</w:t>
      </w:r>
    </w:p>
    <w:p w14:paraId="5C229E70" w14:textId="77777777" w:rsidR="00793601" w:rsidRPr="00724DDB" w:rsidRDefault="00793601" w:rsidP="000D0A85">
      <w:pPr>
        <w:pStyle w:val="ListParagraph"/>
        <w:numPr>
          <w:ilvl w:val="0"/>
          <w:numId w:val="2"/>
        </w:numPr>
      </w:pPr>
      <w:r w:rsidRPr="00724DDB">
        <w:t>Item three</w:t>
      </w:r>
    </w:p>
    <w:p w14:paraId="372516C4" w14:textId="77777777" w:rsidR="008C0BF9" w:rsidRDefault="00793601" w:rsidP="008C6FEF">
      <w:pPr>
        <w:pStyle w:val="Heading2"/>
      </w:pPr>
      <w:bookmarkStart w:id="8" w:name="_Toc512588664"/>
      <w:r>
        <w:t>Table Example</w:t>
      </w:r>
      <w:bookmarkEnd w:id="8"/>
    </w:p>
    <w:p w14:paraId="24E71C25" w14:textId="77777777" w:rsidR="00793601" w:rsidRPr="00724DDB" w:rsidRDefault="00793601" w:rsidP="00793601">
      <w:r w:rsidRPr="00724DDB">
        <w:t>Table styles are included in the templates. Adjust columns and sizing as necessary.</w:t>
      </w:r>
    </w:p>
    <w:tbl>
      <w:tblPr>
        <w:tblStyle w:val="Olympic33Table"/>
        <w:tblW w:w="0" w:type="auto"/>
        <w:tblBorders>
          <w:top w:val="single" w:sz="4" w:space="0" w:color="00415A"/>
          <w:left w:val="single" w:sz="4" w:space="0" w:color="00415A"/>
          <w:bottom w:val="single" w:sz="4" w:space="0" w:color="00415A"/>
          <w:right w:val="single" w:sz="4" w:space="0" w:color="00415A"/>
          <w:insideH w:val="single" w:sz="4" w:space="0" w:color="00415A"/>
          <w:insideV w:val="single" w:sz="4" w:space="0" w:color="00415A"/>
        </w:tblBorders>
        <w:tblLook w:val="06A0" w:firstRow="1" w:lastRow="0" w:firstColumn="1" w:lastColumn="0" w:noHBand="1" w:noVBand="1"/>
      </w:tblPr>
      <w:tblGrid>
        <w:gridCol w:w="4508"/>
        <w:gridCol w:w="4508"/>
      </w:tblGrid>
      <w:tr w:rsidR="00793601" w:rsidRPr="00724DDB" w14:paraId="73BE6E05" w14:textId="77777777" w:rsidTr="00A7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2F8118" w14:textId="77777777" w:rsidR="00793601" w:rsidRPr="00724DDB" w:rsidRDefault="00793601" w:rsidP="00793601">
            <w:pPr>
              <w:rPr>
                <w:color w:val="FFFFFF" w:themeColor="background1"/>
                <w:sz w:val="20"/>
              </w:rPr>
            </w:pPr>
            <w:bookmarkStart w:id="9" w:name="_Hlk146025753"/>
            <w:r w:rsidRPr="00724DDB">
              <w:rPr>
                <w:color w:val="FFFFFF" w:themeColor="background1"/>
                <w:sz w:val="20"/>
              </w:rPr>
              <w:t>Table header one</w:t>
            </w:r>
          </w:p>
        </w:tc>
        <w:tc>
          <w:tcPr>
            <w:tcW w:w="45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7864C4" w14:textId="77777777" w:rsidR="00793601" w:rsidRPr="00724DDB" w:rsidRDefault="00793601" w:rsidP="007936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20"/>
              </w:rPr>
            </w:pPr>
            <w:r w:rsidRPr="00724DDB">
              <w:rPr>
                <w:color w:val="FFFFFF" w:themeColor="background1"/>
                <w:sz w:val="20"/>
              </w:rPr>
              <w:t>header two</w:t>
            </w:r>
          </w:p>
        </w:tc>
      </w:tr>
      <w:tr w:rsidR="00793601" w:rsidRPr="00724DDB" w14:paraId="65BDE0F1" w14:textId="77777777" w:rsidTr="00A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8FA635" w14:textId="77777777" w:rsidR="00793601" w:rsidRPr="00724DDB" w:rsidRDefault="00793601" w:rsidP="00793601">
            <w:pPr>
              <w:rPr>
                <w:b w:val="0"/>
                <w:bCs w:val="0"/>
                <w:sz w:val="20"/>
              </w:rPr>
            </w:pPr>
            <w:r w:rsidRPr="00724DDB">
              <w:rPr>
                <w:b w:val="0"/>
                <w:bCs w:val="0"/>
                <w:sz w:val="20"/>
              </w:rPr>
              <w:t>Item one</w:t>
            </w:r>
          </w:p>
        </w:tc>
        <w:tc>
          <w:tcPr>
            <w:tcW w:w="4508" w:type="dxa"/>
          </w:tcPr>
          <w:p w14:paraId="00E82AC8" w14:textId="77777777" w:rsidR="00793601" w:rsidRPr="00724DDB" w:rsidRDefault="00793601" w:rsidP="00793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DDB">
              <w:t>Text here</w:t>
            </w:r>
          </w:p>
        </w:tc>
      </w:tr>
      <w:tr w:rsidR="00793601" w:rsidRPr="00724DDB" w14:paraId="50341ACA" w14:textId="77777777" w:rsidTr="00A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06B76C9" w14:textId="77777777" w:rsidR="00793601" w:rsidRPr="00724DDB" w:rsidRDefault="00793601" w:rsidP="00793601">
            <w:pPr>
              <w:rPr>
                <w:b w:val="0"/>
                <w:bCs w:val="0"/>
                <w:sz w:val="20"/>
              </w:rPr>
            </w:pPr>
            <w:r w:rsidRPr="00724DDB">
              <w:rPr>
                <w:b w:val="0"/>
                <w:bCs w:val="0"/>
                <w:sz w:val="20"/>
              </w:rPr>
              <w:t xml:space="preserve">Item two </w:t>
            </w:r>
          </w:p>
        </w:tc>
        <w:tc>
          <w:tcPr>
            <w:tcW w:w="4508" w:type="dxa"/>
          </w:tcPr>
          <w:p w14:paraId="75B8DE46" w14:textId="77777777" w:rsidR="00793601" w:rsidRPr="00724DDB" w:rsidRDefault="00793601" w:rsidP="00793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DDB">
              <w:t>More text here</w:t>
            </w:r>
          </w:p>
        </w:tc>
      </w:tr>
      <w:tr w:rsidR="00793601" w:rsidRPr="00724DDB" w14:paraId="02A7EFBC" w14:textId="77777777" w:rsidTr="00A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9F49EDB" w14:textId="77777777" w:rsidR="00793601" w:rsidRPr="00724DDB" w:rsidRDefault="00793601" w:rsidP="00793601">
            <w:pPr>
              <w:rPr>
                <w:sz w:val="20"/>
              </w:rPr>
            </w:pPr>
          </w:p>
        </w:tc>
        <w:tc>
          <w:tcPr>
            <w:tcW w:w="4508" w:type="dxa"/>
          </w:tcPr>
          <w:p w14:paraId="387F31D8" w14:textId="77777777" w:rsidR="00793601" w:rsidRPr="00724DDB" w:rsidRDefault="00793601" w:rsidP="00793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93601" w:rsidRPr="00724DDB" w14:paraId="05DDEAC1" w14:textId="77777777" w:rsidTr="00A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A49E9D" w14:textId="77777777" w:rsidR="00793601" w:rsidRPr="00724DDB" w:rsidRDefault="00793601" w:rsidP="00793601">
            <w:pPr>
              <w:rPr>
                <w:sz w:val="20"/>
              </w:rPr>
            </w:pPr>
          </w:p>
        </w:tc>
        <w:tc>
          <w:tcPr>
            <w:tcW w:w="4508" w:type="dxa"/>
          </w:tcPr>
          <w:p w14:paraId="6965EA64" w14:textId="77777777" w:rsidR="00793601" w:rsidRPr="00724DDB" w:rsidRDefault="00793601" w:rsidP="007936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9"/>
    </w:tbl>
    <w:p w14:paraId="2D839B39" w14:textId="77777777" w:rsidR="00793601" w:rsidRDefault="00793601" w:rsidP="00793601"/>
    <w:p w14:paraId="2CE69A86" w14:textId="77777777" w:rsidR="00562F21" w:rsidRDefault="00562F21" w:rsidP="00793601"/>
    <w:p w14:paraId="25C2BEBA" w14:textId="77777777" w:rsidR="00562F21" w:rsidRPr="00793601" w:rsidRDefault="00562F21" w:rsidP="00562F21"/>
    <w:p w14:paraId="3B1BBA51" w14:textId="77777777" w:rsidR="00562F21" w:rsidRDefault="008C0BF9" w:rsidP="00562F21">
      <w:r w:rsidRPr="006F257C">
        <w:br w:type="page"/>
      </w:r>
      <w:bookmarkStart w:id="10" w:name="_Toc510704707"/>
      <w:bookmarkStart w:id="11" w:name="_Toc512588665"/>
    </w:p>
    <w:p w14:paraId="31C7799D" w14:textId="77777777" w:rsidR="008C0BF9" w:rsidRPr="006F257C" w:rsidRDefault="008C0BF9" w:rsidP="00C36523">
      <w:pPr>
        <w:pStyle w:val="Heading1"/>
        <w:ind w:left="709" w:hanging="709"/>
      </w:pPr>
      <w:r w:rsidRPr="003C2900">
        <w:lastRenderedPageBreak/>
        <w:t>Estimate</w:t>
      </w:r>
      <w:bookmarkEnd w:id="10"/>
      <w:r w:rsidR="001C2819">
        <w:t xml:space="preserve"> Table Example</w:t>
      </w:r>
      <w:bookmarkEnd w:id="11"/>
    </w:p>
    <w:p w14:paraId="4C913AC0" w14:textId="77777777" w:rsidR="001C2819" w:rsidRPr="00724DDB" w:rsidRDefault="001C2819" w:rsidP="00724DDB">
      <w:pPr>
        <w:pStyle w:val="NOTESONLY"/>
      </w:pPr>
      <w:r w:rsidRPr="00724DDB">
        <w:t xml:space="preserve">This is an example of an estimate table. Formulas are included – update the Hours and Rate, then right click in the </w:t>
      </w:r>
      <w:r w:rsidRPr="00724DDB">
        <w:rPr>
          <w:rStyle w:val="BoldChar"/>
          <w:b w:val="0"/>
          <w:color w:val="00B050"/>
          <w:sz w:val="20"/>
        </w:rPr>
        <w:t>Cost</w:t>
      </w:r>
      <w:r w:rsidRPr="00724DDB">
        <w:t xml:space="preserve"> cell and click</w:t>
      </w:r>
      <w:r w:rsidRPr="00724DDB">
        <w:rPr>
          <w:rStyle w:val="BoldChar"/>
          <w:b w:val="0"/>
          <w:color w:val="00B050"/>
          <w:sz w:val="20"/>
        </w:rPr>
        <w:t xml:space="preserve"> Update Field.</w:t>
      </w:r>
      <w:r w:rsidRPr="00724DDB">
        <w:t xml:space="preserve"> </w:t>
      </w:r>
    </w:p>
    <w:p w14:paraId="7A87B2DC" w14:textId="77777777" w:rsidR="008C0BF9" w:rsidRPr="00724DDB" w:rsidRDefault="008C0BF9" w:rsidP="00724DDB">
      <w:pPr>
        <w:pStyle w:val="NOTESONLY"/>
      </w:pPr>
      <w:r w:rsidRPr="00724DDB">
        <w:t>The Estimate must be created by using the SE Estimating Template on the Share</w:t>
      </w:r>
      <w:r w:rsidR="004C3AA3" w:rsidRPr="00724DDB">
        <w:t>P</w:t>
      </w:r>
      <w:r w:rsidRPr="00724DDB">
        <w:t xml:space="preserve">oint Home page. It is then summarised in here. The resulting Estimator Excel file must be stored in SP with this document - give it the same name as the job doc - preferably using the job number. </w:t>
      </w:r>
    </w:p>
    <w:p w14:paraId="42E59D54" w14:textId="77777777" w:rsidR="008C0BF9" w:rsidRPr="00724DDB" w:rsidRDefault="008C0BF9" w:rsidP="00724DDB">
      <w:pPr>
        <w:pStyle w:val="NOTESONLY"/>
        <w:rPr>
          <w:rStyle w:val="NOTESONLYChar"/>
          <w:sz w:val="20"/>
        </w:rPr>
      </w:pPr>
      <w:r w:rsidRPr="00724DDB">
        <w:t>This section is to be completed before the Customer is asked to sign off this Document and BEFORE development is started. The following is a GUIDE ONLY with various areas you should consider during estimation</w:t>
      </w:r>
      <w:r w:rsidRPr="00724DDB">
        <w:rPr>
          <w:rStyle w:val="NOTESONLYChar"/>
          <w:sz w:val="20"/>
        </w:rPr>
        <w:t>. Delete irrelevant tasks/text below</w:t>
      </w:r>
    </w:p>
    <w:tbl>
      <w:tblPr>
        <w:tblStyle w:val="Olympic33Table"/>
        <w:tblW w:w="0" w:type="auto"/>
        <w:tblBorders>
          <w:top w:val="single" w:sz="4" w:space="0" w:color="00415A"/>
          <w:left w:val="single" w:sz="4" w:space="0" w:color="00415A"/>
          <w:bottom w:val="single" w:sz="4" w:space="0" w:color="00415A"/>
          <w:right w:val="single" w:sz="4" w:space="0" w:color="00415A"/>
          <w:insideH w:val="single" w:sz="4" w:space="0" w:color="00415A"/>
          <w:insideV w:val="single" w:sz="4" w:space="0" w:color="00415A"/>
        </w:tblBorders>
        <w:tblLook w:val="0620" w:firstRow="1" w:lastRow="0" w:firstColumn="0" w:lastColumn="0" w:noHBand="1" w:noVBand="1"/>
      </w:tblPr>
      <w:tblGrid>
        <w:gridCol w:w="3823"/>
        <w:gridCol w:w="2164"/>
        <w:gridCol w:w="1645"/>
        <w:gridCol w:w="1384"/>
      </w:tblGrid>
      <w:tr w:rsidR="008C0BF9" w:rsidRPr="004C3AA3" w14:paraId="0A5F7DC5" w14:textId="77777777" w:rsidTr="00A7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8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D17FA5" w14:textId="77777777" w:rsidR="008C0BF9" w:rsidRPr="0024515E" w:rsidRDefault="008C0BF9" w:rsidP="00386780">
            <w:pPr>
              <w:rPr>
                <w:color w:val="FFFFFF" w:themeColor="background1"/>
                <w:sz w:val="20"/>
              </w:rPr>
            </w:pPr>
            <w:r w:rsidRPr="0024515E">
              <w:rPr>
                <w:color w:val="FFFFFF" w:themeColor="background1"/>
                <w:sz w:val="20"/>
              </w:rPr>
              <w:t>task</w:t>
            </w:r>
          </w:p>
        </w:tc>
        <w:tc>
          <w:tcPr>
            <w:tcW w:w="21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1ADEDD" w14:textId="77777777" w:rsidR="008C0BF9" w:rsidRPr="0024515E" w:rsidRDefault="008C0BF9" w:rsidP="001C2819">
            <w:pPr>
              <w:jc w:val="center"/>
              <w:rPr>
                <w:color w:val="FFFFFF" w:themeColor="background1"/>
                <w:sz w:val="20"/>
              </w:rPr>
            </w:pPr>
            <w:r w:rsidRPr="0024515E">
              <w:rPr>
                <w:color w:val="FFFFFF" w:themeColor="background1"/>
                <w:sz w:val="20"/>
              </w:rPr>
              <w:t>estimate (hours)</w:t>
            </w:r>
          </w:p>
        </w:tc>
        <w:tc>
          <w:tcPr>
            <w:tcW w:w="16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E4C34A" w14:textId="77777777" w:rsidR="008C0BF9" w:rsidRPr="0024515E" w:rsidRDefault="008C0BF9" w:rsidP="001C2819">
            <w:pPr>
              <w:rPr>
                <w:color w:val="FFFFFF" w:themeColor="background1"/>
                <w:sz w:val="20"/>
              </w:rPr>
            </w:pPr>
            <w:r w:rsidRPr="0024515E">
              <w:rPr>
                <w:color w:val="FFFFFF" w:themeColor="background1"/>
                <w:sz w:val="20"/>
              </w:rPr>
              <w:t>rate / hr ($)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24C327" w14:textId="77777777" w:rsidR="008C0BF9" w:rsidRPr="0024515E" w:rsidRDefault="008C0BF9" w:rsidP="00386780">
            <w:pPr>
              <w:jc w:val="center"/>
              <w:rPr>
                <w:color w:val="FFFFFF" w:themeColor="background1"/>
                <w:sz w:val="20"/>
              </w:rPr>
            </w:pPr>
            <w:r w:rsidRPr="0024515E">
              <w:rPr>
                <w:color w:val="FFFFFF" w:themeColor="background1"/>
                <w:sz w:val="20"/>
              </w:rPr>
              <w:t>cost ($)</w:t>
            </w:r>
          </w:p>
        </w:tc>
      </w:tr>
      <w:tr w:rsidR="008C0BF9" w:rsidRPr="009565C2" w14:paraId="55DC0FE4" w14:textId="77777777" w:rsidTr="00A76FFF">
        <w:tc>
          <w:tcPr>
            <w:tcW w:w="3823" w:type="dxa"/>
          </w:tcPr>
          <w:p w14:paraId="0C68B6CD" w14:textId="77777777" w:rsidR="008C0BF9" w:rsidRPr="009565C2" w:rsidRDefault="008C0BF9" w:rsidP="00386780">
            <w:pPr>
              <w:rPr>
                <w:lang w:eastAsia="en-NZ"/>
              </w:rPr>
            </w:pPr>
            <w:r w:rsidRPr="009565C2">
              <w:t>Task One here</w:t>
            </w:r>
            <w:r w:rsidRPr="009565C2">
              <w:rPr>
                <w:lang w:eastAsia="en-NZ"/>
              </w:rPr>
              <w:t xml:space="preserve"> </w:t>
            </w:r>
          </w:p>
        </w:tc>
        <w:tc>
          <w:tcPr>
            <w:tcW w:w="2164" w:type="dxa"/>
          </w:tcPr>
          <w:p w14:paraId="28398DD9" w14:textId="77777777" w:rsidR="008C0BF9" w:rsidRPr="009565C2" w:rsidRDefault="008C0BF9" w:rsidP="001C2819">
            <w:pPr>
              <w:jc w:val="center"/>
              <w:rPr>
                <w:lang w:eastAsia="en-NZ"/>
              </w:rPr>
            </w:pPr>
            <w:r w:rsidRPr="009565C2">
              <w:rPr>
                <w:lang w:eastAsia="en-NZ"/>
              </w:rPr>
              <w:t>2</w:t>
            </w:r>
          </w:p>
        </w:tc>
        <w:tc>
          <w:tcPr>
            <w:tcW w:w="1645" w:type="dxa"/>
          </w:tcPr>
          <w:p w14:paraId="43037A39" w14:textId="77777777" w:rsidR="008C0BF9" w:rsidRPr="009565C2" w:rsidRDefault="008C0BF9" w:rsidP="00386780">
            <w:pPr>
              <w:jc w:val="right"/>
              <w:rPr>
                <w:lang w:eastAsia="en-NZ"/>
              </w:rPr>
            </w:pPr>
            <w:r w:rsidRPr="009565C2">
              <w:rPr>
                <w:lang w:eastAsia="en-NZ"/>
              </w:rPr>
              <w:t>$</w:t>
            </w:r>
            <w:r w:rsidR="00A76FFF" w:rsidRPr="009565C2">
              <w:rPr>
                <w:lang w:eastAsia="en-NZ"/>
              </w:rPr>
              <w:t>215.00</w:t>
            </w:r>
          </w:p>
        </w:tc>
        <w:tc>
          <w:tcPr>
            <w:tcW w:w="1384" w:type="dxa"/>
          </w:tcPr>
          <w:p w14:paraId="7774C5FA" w14:textId="77777777" w:rsidR="008C0BF9" w:rsidRPr="009565C2" w:rsidRDefault="008C0BF9" w:rsidP="00386780">
            <w:pPr>
              <w:jc w:val="right"/>
              <w:rPr>
                <w:lang w:eastAsia="en-NZ"/>
              </w:rPr>
            </w:pPr>
            <w:r w:rsidRPr="009565C2">
              <w:rPr>
                <w:lang w:eastAsia="en-NZ"/>
              </w:rPr>
              <w:fldChar w:fldCharType="begin"/>
            </w:r>
            <w:r w:rsidRPr="009565C2">
              <w:rPr>
                <w:lang w:eastAsia="en-NZ"/>
              </w:rPr>
              <w:instrText xml:space="preserve"> =PRODUCT(LEFT) \# "$#,##0.00;($#,##0.00)" </w:instrText>
            </w:r>
            <w:r w:rsidRPr="009565C2">
              <w:rPr>
                <w:lang w:eastAsia="en-NZ"/>
              </w:rPr>
              <w:fldChar w:fldCharType="separate"/>
            </w:r>
            <w:r w:rsidRPr="009565C2">
              <w:rPr>
                <w:noProof/>
                <w:lang w:eastAsia="en-NZ"/>
              </w:rPr>
              <w:t xml:space="preserve">$ </w:t>
            </w:r>
            <w:r w:rsidR="00A76FFF" w:rsidRPr="009565C2">
              <w:rPr>
                <w:noProof/>
                <w:lang w:eastAsia="en-NZ"/>
              </w:rPr>
              <w:t>430</w:t>
            </w:r>
            <w:r w:rsidRPr="009565C2">
              <w:rPr>
                <w:noProof/>
                <w:lang w:eastAsia="en-NZ"/>
              </w:rPr>
              <w:t>.00</w:t>
            </w:r>
            <w:r w:rsidRPr="009565C2">
              <w:rPr>
                <w:lang w:eastAsia="en-NZ"/>
              </w:rPr>
              <w:fldChar w:fldCharType="end"/>
            </w:r>
          </w:p>
        </w:tc>
      </w:tr>
      <w:tr w:rsidR="008C0BF9" w:rsidRPr="009565C2" w14:paraId="78860F84" w14:textId="77777777" w:rsidTr="00A76FFF">
        <w:tc>
          <w:tcPr>
            <w:tcW w:w="3823" w:type="dxa"/>
          </w:tcPr>
          <w:p w14:paraId="765A7245" w14:textId="77777777" w:rsidR="008C0BF9" w:rsidRPr="009565C2" w:rsidRDefault="008C0BF9" w:rsidP="00386780">
            <w:pPr>
              <w:rPr>
                <w:lang w:eastAsia="en-NZ"/>
              </w:rPr>
            </w:pPr>
            <w:r w:rsidRPr="009565C2">
              <w:t>Task Two here</w:t>
            </w:r>
            <w:r w:rsidRPr="009565C2">
              <w:rPr>
                <w:lang w:eastAsia="en-NZ"/>
              </w:rPr>
              <w:t xml:space="preserve"> </w:t>
            </w:r>
          </w:p>
        </w:tc>
        <w:tc>
          <w:tcPr>
            <w:tcW w:w="2164" w:type="dxa"/>
          </w:tcPr>
          <w:p w14:paraId="06DEB61C" w14:textId="77777777" w:rsidR="008C0BF9" w:rsidRPr="009565C2" w:rsidRDefault="008C0BF9" w:rsidP="001C2819">
            <w:pPr>
              <w:jc w:val="center"/>
              <w:rPr>
                <w:lang w:eastAsia="en-NZ"/>
              </w:rPr>
            </w:pPr>
            <w:r w:rsidRPr="009565C2">
              <w:rPr>
                <w:lang w:eastAsia="en-NZ"/>
              </w:rPr>
              <w:t>2</w:t>
            </w:r>
          </w:p>
        </w:tc>
        <w:tc>
          <w:tcPr>
            <w:tcW w:w="1645" w:type="dxa"/>
          </w:tcPr>
          <w:p w14:paraId="28FCF929" w14:textId="77777777" w:rsidR="008C0BF9" w:rsidRPr="009565C2" w:rsidRDefault="008C0BF9" w:rsidP="00386780">
            <w:pPr>
              <w:jc w:val="right"/>
              <w:rPr>
                <w:lang w:eastAsia="en-NZ"/>
              </w:rPr>
            </w:pPr>
            <w:r w:rsidRPr="009565C2">
              <w:rPr>
                <w:lang w:eastAsia="en-NZ"/>
              </w:rPr>
              <w:t>$</w:t>
            </w:r>
            <w:r w:rsidR="00A76FFF" w:rsidRPr="009565C2">
              <w:rPr>
                <w:lang w:eastAsia="en-NZ"/>
              </w:rPr>
              <w:t>215.00</w:t>
            </w:r>
          </w:p>
        </w:tc>
        <w:tc>
          <w:tcPr>
            <w:tcW w:w="1384" w:type="dxa"/>
          </w:tcPr>
          <w:p w14:paraId="0BEF5B16" w14:textId="77777777" w:rsidR="008C0BF9" w:rsidRPr="009565C2" w:rsidRDefault="008C0BF9" w:rsidP="00386780">
            <w:pPr>
              <w:jc w:val="right"/>
              <w:rPr>
                <w:lang w:eastAsia="en-NZ"/>
              </w:rPr>
            </w:pPr>
            <w:r w:rsidRPr="009565C2">
              <w:rPr>
                <w:lang w:eastAsia="en-NZ"/>
              </w:rPr>
              <w:fldChar w:fldCharType="begin"/>
            </w:r>
            <w:r w:rsidRPr="009565C2">
              <w:rPr>
                <w:lang w:eastAsia="en-NZ"/>
              </w:rPr>
              <w:instrText xml:space="preserve"> =PRODUCT(LEFT) \# "$#,##0.00;($#,##0.00)" </w:instrText>
            </w:r>
            <w:r w:rsidRPr="009565C2">
              <w:rPr>
                <w:lang w:eastAsia="en-NZ"/>
              </w:rPr>
              <w:fldChar w:fldCharType="separate"/>
            </w:r>
            <w:r w:rsidRPr="009565C2">
              <w:rPr>
                <w:noProof/>
                <w:lang w:eastAsia="en-NZ"/>
              </w:rPr>
              <w:t xml:space="preserve">$ </w:t>
            </w:r>
            <w:r w:rsidR="00A76FFF" w:rsidRPr="009565C2">
              <w:rPr>
                <w:noProof/>
                <w:lang w:eastAsia="en-NZ"/>
              </w:rPr>
              <w:t>430</w:t>
            </w:r>
            <w:r w:rsidRPr="009565C2">
              <w:rPr>
                <w:noProof/>
                <w:lang w:eastAsia="en-NZ"/>
              </w:rPr>
              <w:t>.00</w:t>
            </w:r>
            <w:r w:rsidRPr="009565C2">
              <w:rPr>
                <w:lang w:eastAsia="en-NZ"/>
              </w:rPr>
              <w:fldChar w:fldCharType="end"/>
            </w:r>
          </w:p>
        </w:tc>
      </w:tr>
      <w:tr w:rsidR="008C0BF9" w:rsidRPr="009565C2" w14:paraId="273F22CA" w14:textId="77777777" w:rsidTr="00A76FFF">
        <w:tc>
          <w:tcPr>
            <w:tcW w:w="3823" w:type="dxa"/>
          </w:tcPr>
          <w:p w14:paraId="4A0E2174" w14:textId="77777777" w:rsidR="008C0BF9" w:rsidRPr="009565C2" w:rsidRDefault="008C0BF9" w:rsidP="00386780">
            <w:pPr>
              <w:rPr>
                <w:lang w:eastAsia="en-NZ"/>
              </w:rPr>
            </w:pPr>
            <w:r w:rsidRPr="009565C2">
              <w:t>Task Three here</w:t>
            </w:r>
            <w:r w:rsidRPr="009565C2">
              <w:rPr>
                <w:lang w:eastAsia="en-NZ"/>
              </w:rPr>
              <w:t xml:space="preserve"> </w:t>
            </w:r>
          </w:p>
        </w:tc>
        <w:tc>
          <w:tcPr>
            <w:tcW w:w="2164" w:type="dxa"/>
          </w:tcPr>
          <w:p w14:paraId="1B264B90" w14:textId="77777777" w:rsidR="008C0BF9" w:rsidRPr="009565C2" w:rsidRDefault="008C0BF9" w:rsidP="001C2819">
            <w:pPr>
              <w:jc w:val="center"/>
              <w:rPr>
                <w:lang w:eastAsia="en-NZ"/>
              </w:rPr>
            </w:pPr>
            <w:r w:rsidRPr="009565C2">
              <w:rPr>
                <w:lang w:eastAsia="en-NZ"/>
              </w:rPr>
              <w:t>1</w:t>
            </w:r>
          </w:p>
        </w:tc>
        <w:tc>
          <w:tcPr>
            <w:tcW w:w="1645" w:type="dxa"/>
          </w:tcPr>
          <w:p w14:paraId="272DA6C9" w14:textId="77777777" w:rsidR="008C0BF9" w:rsidRPr="009565C2" w:rsidRDefault="008C0BF9" w:rsidP="00386780">
            <w:pPr>
              <w:jc w:val="right"/>
              <w:rPr>
                <w:lang w:eastAsia="en-NZ"/>
              </w:rPr>
            </w:pPr>
            <w:r w:rsidRPr="009565C2">
              <w:rPr>
                <w:lang w:eastAsia="en-NZ"/>
              </w:rPr>
              <w:t>$</w:t>
            </w:r>
            <w:r w:rsidR="00A76FFF" w:rsidRPr="009565C2">
              <w:rPr>
                <w:lang w:eastAsia="en-NZ"/>
              </w:rPr>
              <w:t>215.00</w:t>
            </w:r>
          </w:p>
        </w:tc>
        <w:tc>
          <w:tcPr>
            <w:tcW w:w="1384" w:type="dxa"/>
          </w:tcPr>
          <w:p w14:paraId="1D642DD6" w14:textId="77777777" w:rsidR="008C0BF9" w:rsidRPr="009565C2" w:rsidRDefault="008C0BF9" w:rsidP="00386780">
            <w:pPr>
              <w:jc w:val="right"/>
              <w:rPr>
                <w:lang w:eastAsia="en-NZ"/>
              </w:rPr>
            </w:pPr>
            <w:r w:rsidRPr="009565C2">
              <w:rPr>
                <w:lang w:eastAsia="en-NZ"/>
              </w:rPr>
              <w:fldChar w:fldCharType="begin"/>
            </w:r>
            <w:r w:rsidRPr="009565C2">
              <w:rPr>
                <w:lang w:eastAsia="en-NZ"/>
              </w:rPr>
              <w:instrText xml:space="preserve"> =PRODUCT(LEFT) \# "$#,##0.00;($#,##0.00)" </w:instrText>
            </w:r>
            <w:r w:rsidRPr="009565C2">
              <w:rPr>
                <w:lang w:eastAsia="en-NZ"/>
              </w:rPr>
              <w:fldChar w:fldCharType="separate"/>
            </w:r>
            <w:r w:rsidRPr="009565C2">
              <w:rPr>
                <w:noProof/>
                <w:lang w:eastAsia="en-NZ"/>
              </w:rPr>
              <w:t xml:space="preserve">$ </w:t>
            </w:r>
            <w:r w:rsidR="00A76FFF" w:rsidRPr="009565C2">
              <w:rPr>
                <w:noProof/>
                <w:lang w:eastAsia="en-NZ"/>
              </w:rPr>
              <w:t>215</w:t>
            </w:r>
            <w:r w:rsidRPr="009565C2">
              <w:rPr>
                <w:noProof/>
                <w:lang w:eastAsia="en-NZ"/>
              </w:rPr>
              <w:t>.00</w:t>
            </w:r>
            <w:r w:rsidRPr="009565C2">
              <w:rPr>
                <w:lang w:eastAsia="en-NZ"/>
              </w:rPr>
              <w:fldChar w:fldCharType="end"/>
            </w:r>
          </w:p>
        </w:tc>
      </w:tr>
    </w:tbl>
    <w:p w14:paraId="3C267421" w14:textId="77777777" w:rsidR="008C0BF9" w:rsidRPr="00724DDB" w:rsidRDefault="008C0BF9" w:rsidP="008C0BF9">
      <w:pPr>
        <w:pStyle w:val="NOTESONLY"/>
      </w:pPr>
      <w:r w:rsidRPr="00724DDB">
        <w:t>Notes</w:t>
      </w:r>
    </w:p>
    <w:p w14:paraId="2A41DA2D" w14:textId="77777777" w:rsidR="008C0BF9" w:rsidRPr="00724DDB" w:rsidRDefault="008C0BF9" w:rsidP="00724DDB">
      <w:pPr>
        <w:pStyle w:val="NOTESONLY"/>
      </w:pPr>
      <w:r w:rsidRPr="00724DDB">
        <w:t>If estimating in days these must be 8</w:t>
      </w:r>
      <w:r w:rsidR="00A76FFF" w:rsidRPr="00724DDB">
        <w:t>-</w:t>
      </w:r>
      <w:r w:rsidRPr="00724DDB">
        <w:t>hour days</w:t>
      </w:r>
    </w:p>
    <w:p w14:paraId="3B5BAF10" w14:textId="77777777" w:rsidR="008C0BF9" w:rsidRPr="00724DDB" w:rsidRDefault="008C0BF9" w:rsidP="000D0A85">
      <w:pPr>
        <w:pStyle w:val="NOTESONLY"/>
        <w:numPr>
          <w:ilvl w:val="0"/>
          <w:numId w:val="1"/>
        </w:numPr>
        <w:spacing w:before="240"/>
        <w:contextualSpacing/>
      </w:pPr>
      <w:r w:rsidRPr="00724DDB">
        <w:t>Confirm rates with Project or Account Manager.</w:t>
      </w:r>
    </w:p>
    <w:p w14:paraId="4757D3ED" w14:textId="77777777" w:rsidR="008C0BF9" w:rsidRPr="00724DDB" w:rsidRDefault="008C0BF9" w:rsidP="000D0A85">
      <w:pPr>
        <w:pStyle w:val="NOTESONLY"/>
        <w:numPr>
          <w:ilvl w:val="0"/>
          <w:numId w:val="1"/>
        </w:numPr>
        <w:spacing w:before="240"/>
        <w:contextualSpacing/>
      </w:pPr>
      <w:r w:rsidRPr="00724DDB">
        <w:t>Allow time for a handover where the developer is not the person who did the analysis.</w:t>
      </w:r>
    </w:p>
    <w:p w14:paraId="0F6A0025" w14:textId="77777777" w:rsidR="008C0BF9" w:rsidRPr="00724DDB" w:rsidRDefault="008C0BF9" w:rsidP="000D0A85">
      <w:pPr>
        <w:pStyle w:val="NOTESONLY"/>
        <w:numPr>
          <w:ilvl w:val="0"/>
          <w:numId w:val="1"/>
        </w:numPr>
        <w:spacing w:before="240"/>
        <w:contextualSpacing/>
      </w:pPr>
      <w:r w:rsidRPr="00724DDB">
        <w:t xml:space="preserve">Rework allowance is mandatory for development jobs. </w:t>
      </w:r>
    </w:p>
    <w:p w14:paraId="70944522" w14:textId="77777777" w:rsidR="008C0BF9" w:rsidRPr="006F257C" w:rsidRDefault="008C0BF9" w:rsidP="00724DDB">
      <w:pPr>
        <w:pStyle w:val="Heading1"/>
        <w:ind w:left="567" w:hanging="567"/>
      </w:pPr>
      <w:bookmarkStart w:id="12" w:name="_Toc510704708"/>
      <w:bookmarkStart w:id="13" w:name="_Toc512588666"/>
      <w:r w:rsidRPr="003C2900">
        <w:t>Appendix</w:t>
      </w:r>
      <w:bookmarkEnd w:id="12"/>
      <w:bookmarkEnd w:id="13"/>
    </w:p>
    <w:p w14:paraId="032D2450" w14:textId="77777777" w:rsidR="008C0BF9" w:rsidRPr="00724DDB" w:rsidRDefault="008C0BF9" w:rsidP="00A76FFF">
      <w:pPr>
        <w:pStyle w:val="NOTESONLY"/>
      </w:pPr>
      <w:r w:rsidRPr="00724DDB">
        <w:t>This section is to be filled in as required – otherwise delete.</w:t>
      </w:r>
    </w:p>
    <w:p w14:paraId="75D6C762" w14:textId="77777777" w:rsidR="008C0BF9" w:rsidRPr="00C25E50" w:rsidRDefault="008C0BF9" w:rsidP="008C0BF9"/>
    <w:p w14:paraId="4BABEEE4" w14:textId="77777777" w:rsidR="00C25E50" w:rsidRPr="008C0BF9" w:rsidRDefault="00C25E50" w:rsidP="008C0BF9"/>
    <w:sectPr w:rsidR="00C25E50" w:rsidRPr="008C0BF9" w:rsidSect="00FF3E57">
      <w:footerReference w:type="default" r:id="rId21"/>
      <w:pgSz w:w="11906" w:h="16838" w:code="9"/>
      <w:pgMar w:top="1080" w:right="1440" w:bottom="1080" w:left="1440" w:header="454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BAC79" w14:textId="77777777" w:rsidR="00480D21" w:rsidRDefault="00480D21">
      <w:pPr>
        <w:spacing w:line="240" w:lineRule="auto"/>
      </w:pPr>
      <w:r>
        <w:separator/>
      </w:r>
    </w:p>
    <w:p w14:paraId="0644794D" w14:textId="77777777" w:rsidR="00480D21" w:rsidRDefault="00480D21"/>
  </w:endnote>
  <w:endnote w:type="continuationSeparator" w:id="0">
    <w:p w14:paraId="4C2EF628" w14:textId="77777777" w:rsidR="00480D21" w:rsidRDefault="00480D21">
      <w:pPr>
        <w:spacing w:line="240" w:lineRule="auto"/>
      </w:pPr>
      <w:r>
        <w:continuationSeparator/>
      </w:r>
    </w:p>
    <w:p w14:paraId="40A63313" w14:textId="77777777" w:rsidR="00480D21" w:rsidRDefault="00480D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1019D62E-6D39-4100-AAA7-358BF8B2159E}"/>
    <w:embedBold r:id="rId2" w:fontKey="{57D5B56C-9197-40AD-A42B-EFE6B708018F}"/>
    <w:embedItalic r:id="rId3" w:fontKey="{715C7C5F-57BC-4E3D-A597-9BACEE24A81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33935DB7-185E-4CE3-968C-E1BFC460FA5E}"/>
    <w:embedBold r:id="rId5" w:fontKey="{A322109E-878A-4D0D-B43F-AAC5D49A1871}"/>
    <w:embedItalic r:id="rId6" w:fontKey="{83DED06A-EF0C-431B-961C-1DA49CFB81A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CA4CA82-796B-4AD3-AA25-88F8ABEB6142}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06D537A3-B552-4302-8DD5-D96E1DB221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07624" w14:textId="77777777" w:rsidR="00AA30F3" w:rsidRDefault="00AA30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single" w:sz="8" w:space="0" w:color="0095CE"/>
        <w:left w:val="single" w:sz="8" w:space="0" w:color="0095CE"/>
        <w:bottom w:val="single" w:sz="8" w:space="0" w:color="0095CE"/>
        <w:right w:val="single" w:sz="8" w:space="0" w:color="0095CE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47"/>
      <w:gridCol w:w="587"/>
      <w:gridCol w:w="4472"/>
    </w:tblGrid>
    <w:tr w:rsidR="008C0BF9" w:rsidRPr="00885CB0" w14:paraId="5BE9ABE7" w14:textId="77777777" w:rsidTr="00212933">
      <w:trPr>
        <w:trHeight w:val="510"/>
      </w:trPr>
      <w:tc>
        <w:tcPr>
          <w:tcW w:w="4111" w:type="dxa"/>
          <w:shd w:val="clear" w:color="auto" w:fill="auto"/>
          <w:tcMar>
            <w:left w:w="284" w:type="dxa"/>
            <w:right w:w="284" w:type="dxa"/>
          </w:tcMar>
          <w:vAlign w:val="center"/>
        </w:tcPr>
        <w:p w14:paraId="6DD364B0" w14:textId="77777777" w:rsidR="008C0BF9" w:rsidRPr="00A76FFF" w:rsidRDefault="008C0BF9" w:rsidP="00A76FFF">
          <w:pPr>
            <w:pStyle w:val="Footer"/>
          </w:pPr>
          <w:r w:rsidRPr="0074681B">
            <w:rPr>
              <w:b/>
              <w:bCs/>
            </w:rPr>
            <w:t>Author:</w:t>
          </w:r>
          <w:r w:rsidRPr="00A76FFF">
            <w:t xml:space="preserve"> </w:t>
          </w:r>
          <w:sdt>
            <w:sdtPr>
              <w:alias w:val="Author"/>
              <w:tag w:val=""/>
              <w:id w:val="-349172968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0D4867">
                <w:t>Simon Chapman</w:t>
              </w:r>
            </w:sdtContent>
          </w:sdt>
        </w:p>
      </w:tc>
      <w:tc>
        <w:tcPr>
          <w:tcW w:w="588" w:type="dxa"/>
          <w:shd w:val="clear" w:color="auto" w:fill="auto"/>
          <w:tcMar>
            <w:left w:w="284" w:type="dxa"/>
            <w:right w:w="284" w:type="dxa"/>
          </w:tcMar>
          <w:vAlign w:val="center"/>
        </w:tcPr>
        <w:p w14:paraId="61CAB39D" w14:textId="77777777" w:rsidR="008C0BF9" w:rsidRPr="00A76FFF" w:rsidRDefault="008C0BF9" w:rsidP="00A76FFF">
          <w:pPr>
            <w:pStyle w:val="Footer"/>
          </w:pPr>
        </w:p>
      </w:tc>
      <w:tc>
        <w:tcPr>
          <w:tcW w:w="4651" w:type="dxa"/>
          <w:shd w:val="clear" w:color="auto" w:fill="auto"/>
          <w:tcMar>
            <w:left w:w="284" w:type="dxa"/>
            <w:right w:w="284" w:type="dxa"/>
          </w:tcMar>
          <w:vAlign w:val="center"/>
        </w:tcPr>
        <w:p w14:paraId="38597BA8" w14:textId="77777777" w:rsidR="008C0BF9" w:rsidRPr="00A76FFF" w:rsidRDefault="008C0BF9" w:rsidP="00A76FFF">
          <w:pPr>
            <w:pStyle w:val="Footer"/>
          </w:pPr>
          <w:r w:rsidRPr="0074681B">
            <w:rPr>
              <w:b/>
              <w:bCs/>
            </w:rPr>
            <w:t>Email:</w:t>
          </w:r>
          <w:r w:rsidRPr="00A76FFF">
            <w:t xml:space="preserve"> </w:t>
          </w:r>
          <w:hyperlink r:id="rId1" w:history="1">
            <w:r w:rsidR="00D77B0C" w:rsidRPr="00A76FFF">
              <w:rPr>
                <w:rStyle w:val="Hyperlink"/>
                <w:color w:val="0095CE"/>
                <w:u w:val="none"/>
              </w:rPr>
              <w:t>xx@olympic.co.nz</w:t>
            </w:r>
          </w:hyperlink>
        </w:p>
      </w:tc>
    </w:tr>
    <w:tr w:rsidR="008C0BF9" w:rsidRPr="00885CB0" w14:paraId="541E9EAE" w14:textId="77777777" w:rsidTr="00212933">
      <w:trPr>
        <w:trHeight w:val="510"/>
      </w:trPr>
      <w:tc>
        <w:tcPr>
          <w:tcW w:w="4111" w:type="dxa"/>
          <w:shd w:val="clear" w:color="auto" w:fill="auto"/>
          <w:tcMar>
            <w:left w:w="284" w:type="dxa"/>
            <w:right w:w="284" w:type="dxa"/>
          </w:tcMar>
        </w:tcPr>
        <w:p w14:paraId="2E74AEE3" w14:textId="77777777" w:rsidR="008C0BF9" w:rsidRPr="00A76FFF" w:rsidRDefault="008C0BF9" w:rsidP="00A76FFF">
          <w:pPr>
            <w:pStyle w:val="Footer"/>
          </w:pPr>
          <w:r w:rsidRPr="0074681B">
            <w:rPr>
              <w:b/>
              <w:bCs/>
            </w:rPr>
            <w:t>Date</w:t>
          </w:r>
          <w:r w:rsidR="00793601" w:rsidRPr="0074681B">
            <w:rPr>
              <w:b/>
              <w:bCs/>
            </w:rPr>
            <w:t>:</w:t>
          </w:r>
          <w:r w:rsidR="00B70C64" w:rsidRPr="00A76FFF">
            <w:t xml:space="preserve"> DD/MM/YYYY </w:t>
          </w:r>
        </w:p>
      </w:tc>
      <w:tc>
        <w:tcPr>
          <w:tcW w:w="588" w:type="dxa"/>
          <w:shd w:val="clear" w:color="auto" w:fill="auto"/>
          <w:tcMar>
            <w:left w:w="284" w:type="dxa"/>
            <w:right w:w="284" w:type="dxa"/>
          </w:tcMar>
        </w:tcPr>
        <w:p w14:paraId="4D65F881" w14:textId="77777777" w:rsidR="008C0BF9" w:rsidRPr="00A76FFF" w:rsidRDefault="008C0BF9" w:rsidP="00A76FFF">
          <w:pPr>
            <w:pStyle w:val="Footer"/>
          </w:pPr>
        </w:p>
      </w:tc>
      <w:tc>
        <w:tcPr>
          <w:tcW w:w="4651" w:type="dxa"/>
          <w:shd w:val="clear" w:color="auto" w:fill="auto"/>
          <w:tcMar>
            <w:left w:w="284" w:type="dxa"/>
            <w:right w:w="284" w:type="dxa"/>
          </w:tcMar>
        </w:tcPr>
        <w:p w14:paraId="5BFB55FC" w14:textId="77777777" w:rsidR="008C0BF9" w:rsidRPr="00A76FFF" w:rsidRDefault="008C0BF9" w:rsidP="00A76FFF">
          <w:pPr>
            <w:pStyle w:val="Footer"/>
          </w:pPr>
          <w:r w:rsidRPr="0074681B">
            <w:rPr>
              <w:b/>
              <w:bCs/>
            </w:rPr>
            <w:t>Phone:</w:t>
          </w:r>
          <w:r w:rsidRPr="00A76FFF">
            <w:t xml:space="preserve"> XX XXX XXXX</w:t>
          </w:r>
        </w:p>
      </w:tc>
    </w:tr>
  </w:tbl>
  <w:p w14:paraId="35BA55E6" w14:textId="77777777" w:rsidR="008C0BF9" w:rsidRPr="006D6366" w:rsidRDefault="008C0BF9" w:rsidP="006D6366">
    <w:pPr>
      <w:pStyle w:val="Foo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DC4F56" w14:textId="77777777" w:rsidR="00AA30F3" w:rsidRDefault="00AA30F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single" w:sz="4" w:space="0" w:color="0095CE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962"/>
      <w:gridCol w:w="4061"/>
    </w:tblGrid>
    <w:tr w:rsidR="003F2B09" w:rsidRPr="00A76FFF" w14:paraId="1DD7E1F1" w14:textId="77777777" w:rsidTr="00E96B3D">
      <w:trPr>
        <w:trHeight w:val="276"/>
      </w:trPr>
      <w:tc>
        <w:tcPr>
          <w:tcW w:w="4962" w:type="dxa"/>
        </w:tcPr>
        <w:sdt>
          <w:sdtPr>
            <w:rPr>
              <w:b/>
              <w:bCs/>
            </w:rPr>
            <w:alias w:val="Title"/>
            <w:tag w:val=""/>
            <w:id w:val="-1405673487"/>
            <w:placeholder>
              <w:docPart w:val="278DF887F94D49D4A1EB778DCBE1EE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55545E4" w14:textId="77777777" w:rsidR="003F2B09" w:rsidRPr="00A76FFF" w:rsidRDefault="00A9549D" w:rsidP="00A76FFF">
              <w:pPr>
                <w:pStyle w:val="Footer"/>
              </w:pPr>
              <w:r w:rsidRPr="00AA30F3">
                <w:rPr>
                  <w:b/>
                  <w:bCs/>
                </w:rPr>
                <w:t>Olympic Blank Template</w:t>
              </w:r>
            </w:p>
          </w:sdtContent>
        </w:sdt>
      </w:tc>
      <w:tc>
        <w:tcPr>
          <w:tcW w:w="4061" w:type="dxa"/>
        </w:tcPr>
        <w:p w14:paraId="0366E7D1" w14:textId="77777777" w:rsidR="003F2B09" w:rsidRPr="0074681B" w:rsidRDefault="003F2B09" w:rsidP="00A76FFF">
          <w:pPr>
            <w:pStyle w:val="Footer"/>
            <w:rPr>
              <w:b/>
              <w:bCs/>
            </w:rPr>
          </w:pPr>
          <w:r w:rsidRPr="0074681B">
            <w:rPr>
              <w:b/>
              <w:bCs/>
            </w:rPr>
            <w:t xml:space="preserve">© Copyright Olympic </w:t>
          </w:r>
          <w:r w:rsidR="00A76FFF" w:rsidRPr="0074681B">
            <w:rPr>
              <w:b/>
              <w:bCs/>
            </w:rPr>
            <w:t>Software</w:t>
          </w:r>
          <w:r w:rsidRPr="0074681B">
            <w:rPr>
              <w:b/>
              <w:bCs/>
            </w:rPr>
            <w:t xml:space="preserve"> NZ Ltd</w:t>
          </w:r>
        </w:p>
      </w:tc>
    </w:tr>
    <w:tr w:rsidR="003F2B09" w:rsidRPr="00A76FFF" w14:paraId="1B91EE7B" w14:textId="77777777" w:rsidTr="00E96B3D">
      <w:sdt>
        <w:sdtPr>
          <w:alias w:val="Company"/>
          <w:tag w:val=""/>
          <w:id w:val="-1427267726"/>
          <w:placeholder>
            <w:docPart w:val="E88D779B74784F839AFE2B53BCF2A61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4962" w:type="dxa"/>
            </w:tcPr>
            <w:p w14:paraId="7E03AA0C" w14:textId="77777777" w:rsidR="003F2B09" w:rsidRPr="00A76FFF" w:rsidRDefault="003F2B09" w:rsidP="00A76FFF">
              <w:pPr>
                <w:pStyle w:val="Footer"/>
              </w:pPr>
              <w:r w:rsidRPr="00A76FFF">
                <w:t>[Client Company]</w:t>
              </w:r>
            </w:p>
          </w:tc>
        </w:sdtContent>
      </w:sdt>
      <w:tc>
        <w:tcPr>
          <w:tcW w:w="4061" w:type="dxa"/>
        </w:tcPr>
        <w:p w14:paraId="6D9F83D8" w14:textId="77777777" w:rsidR="003F2B09" w:rsidRPr="00A76FFF" w:rsidRDefault="003F2B09" w:rsidP="00A76FFF">
          <w:pPr>
            <w:pStyle w:val="Footer"/>
          </w:pPr>
        </w:p>
      </w:tc>
    </w:tr>
  </w:tbl>
  <w:p w14:paraId="4876A5A5" w14:textId="77777777" w:rsidR="003F2B09" w:rsidRPr="006265E2" w:rsidRDefault="003F2B09" w:rsidP="003F2B0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single" w:sz="4" w:space="0" w:color="0095CE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962"/>
      <w:gridCol w:w="4061"/>
    </w:tblGrid>
    <w:tr w:rsidR="00246B2C" w14:paraId="0F95A1D2" w14:textId="77777777" w:rsidTr="00212933">
      <w:trPr>
        <w:trHeight w:val="276"/>
      </w:trPr>
      <w:tc>
        <w:tcPr>
          <w:tcW w:w="4962" w:type="dxa"/>
        </w:tcPr>
        <w:sdt>
          <w:sdtPr>
            <w:rPr>
              <w:b/>
              <w:bCs/>
            </w:rPr>
            <w:alias w:val="Title"/>
            <w:tag w:val=""/>
            <w:id w:val="681700476"/>
            <w:placeholder>
              <w:docPart w:val="7218E72DAF254EEB83EF207275D0177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EED500D" w14:textId="77777777" w:rsidR="00246B2C" w:rsidRDefault="00A9549D" w:rsidP="00246B2C">
              <w:pPr>
                <w:pStyle w:val="Footer"/>
              </w:pPr>
              <w:r w:rsidRPr="0074681B">
                <w:rPr>
                  <w:b/>
                  <w:bCs/>
                </w:rPr>
                <w:t>Olympic Blank Template</w:t>
              </w:r>
            </w:p>
          </w:sdtContent>
        </w:sdt>
      </w:tc>
      <w:tc>
        <w:tcPr>
          <w:tcW w:w="4061" w:type="dxa"/>
        </w:tcPr>
        <w:p w14:paraId="5124E5ED" w14:textId="77777777" w:rsidR="00246B2C" w:rsidRPr="0074681B" w:rsidRDefault="00246B2C" w:rsidP="00246B2C">
          <w:pPr>
            <w:pStyle w:val="Footer"/>
            <w:jc w:val="right"/>
            <w:rPr>
              <w:b/>
              <w:bCs/>
            </w:rPr>
          </w:pPr>
          <w:r w:rsidRPr="0074681B">
            <w:rPr>
              <w:b/>
              <w:bCs/>
            </w:rPr>
            <w:t xml:space="preserve">© Copyright Olympic </w:t>
          </w:r>
          <w:r w:rsidR="00920C68">
            <w:rPr>
              <w:b/>
              <w:bCs/>
            </w:rPr>
            <w:t>Software</w:t>
          </w:r>
          <w:r w:rsidRPr="0074681B">
            <w:rPr>
              <w:b/>
              <w:bCs/>
            </w:rPr>
            <w:t xml:space="preserve"> NZ Ltd</w:t>
          </w:r>
        </w:p>
      </w:tc>
    </w:tr>
    <w:tr w:rsidR="00246B2C" w14:paraId="4AB37976" w14:textId="77777777" w:rsidTr="00212933">
      <w:sdt>
        <w:sdtPr>
          <w:alias w:val="Company"/>
          <w:tag w:val=""/>
          <w:id w:val="-839694733"/>
          <w:placeholder>
            <w:docPart w:val="06017E66B51B44D89CEAC9C0036983F6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4962" w:type="dxa"/>
            </w:tcPr>
            <w:p w14:paraId="7A6DBE44" w14:textId="77777777" w:rsidR="00246B2C" w:rsidRDefault="00246B2C" w:rsidP="00246B2C">
              <w:pPr>
                <w:pStyle w:val="Footer"/>
              </w:pPr>
              <w:r>
                <w:t>[Client Company]</w:t>
              </w:r>
            </w:p>
          </w:tc>
        </w:sdtContent>
      </w:sdt>
      <w:tc>
        <w:tcPr>
          <w:tcW w:w="4061" w:type="dxa"/>
        </w:tcPr>
        <w:p w14:paraId="5F2933C2" w14:textId="77777777" w:rsidR="00246B2C" w:rsidRPr="0001514F" w:rsidRDefault="00246B2C" w:rsidP="00246B2C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F2B09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6247717E" w14:textId="77777777" w:rsidR="00246B2C" w:rsidRPr="006265E2" w:rsidRDefault="00246B2C" w:rsidP="00246B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DE28A" w14:textId="77777777" w:rsidR="00480D21" w:rsidRDefault="00480D21">
      <w:pPr>
        <w:spacing w:line="240" w:lineRule="auto"/>
      </w:pPr>
      <w:r>
        <w:separator/>
      </w:r>
    </w:p>
    <w:p w14:paraId="2E88B455" w14:textId="77777777" w:rsidR="00480D21" w:rsidRDefault="00480D21"/>
  </w:footnote>
  <w:footnote w:type="continuationSeparator" w:id="0">
    <w:p w14:paraId="7DDAE596" w14:textId="77777777" w:rsidR="00480D21" w:rsidRDefault="00480D21">
      <w:pPr>
        <w:spacing w:line="240" w:lineRule="auto"/>
      </w:pPr>
      <w:r>
        <w:continuationSeparator/>
      </w:r>
    </w:p>
    <w:p w14:paraId="51A6AF24" w14:textId="77777777" w:rsidR="00480D21" w:rsidRDefault="00480D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357602" w14:textId="77777777" w:rsidR="00AA30F3" w:rsidRDefault="00AA30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8D8F9" w14:textId="77777777" w:rsidR="00AA30F3" w:rsidRDefault="00AA30F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9712ED" w14:textId="77777777" w:rsidR="00AA30F3" w:rsidRDefault="00AA30F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61BE63" w14:textId="77777777" w:rsidR="008C0BF9" w:rsidRDefault="00151A2E" w:rsidP="00EF1261">
    <w:pPr>
      <w:pStyle w:val="Header"/>
      <w:jc w:val="right"/>
    </w:pPr>
    <w:r>
      <w:rPr>
        <w:noProof/>
        <w:lang w:eastAsia="en-NZ"/>
      </w:rPr>
      <w:drawing>
        <wp:inline distT="0" distB="0" distL="0" distR="0" wp14:anchorId="1A600716" wp14:editId="70FCA152">
          <wp:extent cx="853621" cy="394292"/>
          <wp:effectExtent l="0" t="0" r="3810" b="6350"/>
          <wp:docPr id="2" name="Graphi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3621" cy="3942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ED1A0E7" w14:textId="77777777" w:rsidR="008C0BF9" w:rsidRDefault="008C0BF9" w:rsidP="00EF1261">
    <w:pPr>
      <w:pStyle w:val="Header"/>
      <w:jc w:val="right"/>
    </w:pPr>
  </w:p>
  <w:p w14:paraId="1B167598" w14:textId="77777777" w:rsidR="008C0BF9" w:rsidRDefault="008C0BF9" w:rsidP="00EF126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9"/>
    <w:multiLevelType w:val="singleLevel"/>
    <w:tmpl w:val="501EEE2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60F69B0"/>
    <w:multiLevelType w:val="multilevel"/>
    <w:tmpl w:val="C6B6CE26"/>
    <w:lvl w:ilvl="0">
      <w:start w:val="1"/>
      <w:numFmt w:val="bullet"/>
      <w:lvlText w:val="o"/>
      <w:lvlJc w:val="left"/>
      <w:pPr>
        <w:tabs>
          <w:tab w:val="num" w:pos="283"/>
        </w:tabs>
        <w:ind w:left="566" w:hanging="283"/>
      </w:pPr>
      <w:rPr>
        <w:rFonts w:ascii="Courier New" w:hAnsi="Courier New" w:cs="Courier New" w:hint="default"/>
        <w:color w:val="4C483D" w:themeColor="text2"/>
      </w:rPr>
    </w:lvl>
    <w:lvl w:ilvl="1">
      <w:start w:val="1"/>
      <w:numFmt w:val="bullet"/>
      <w:lvlText w:val="o"/>
      <w:lvlJc w:val="left"/>
      <w:pPr>
        <w:tabs>
          <w:tab w:val="num" w:pos="567"/>
        </w:tabs>
        <w:ind w:left="850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851"/>
        </w:tabs>
        <w:ind w:left="1134" w:hanging="283"/>
      </w:pPr>
      <w:rPr>
        <w:rFonts w:ascii="Wingdings" w:hAnsi="Wingdings" w:hint="default"/>
        <w:color w:val="4C483D" w:themeColor="text2"/>
      </w:rPr>
    </w:lvl>
    <w:lvl w:ilvl="3">
      <w:start w:val="1"/>
      <w:numFmt w:val="bullet"/>
      <w:lvlText w:val=""/>
      <w:lvlJc w:val="left"/>
      <w:pPr>
        <w:tabs>
          <w:tab w:val="num" w:pos="1135"/>
        </w:tabs>
        <w:ind w:left="1418" w:hanging="283"/>
      </w:pPr>
      <w:rPr>
        <w:rFonts w:ascii="Symbol" w:hAnsi="Symbol" w:hint="default"/>
        <w:color w:val="4C483D" w:themeColor="text2"/>
      </w:rPr>
    </w:lvl>
    <w:lvl w:ilvl="4">
      <w:start w:val="1"/>
      <w:numFmt w:val="bullet"/>
      <w:lvlText w:val="o"/>
      <w:lvlJc w:val="left"/>
      <w:pPr>
        <w:tabs>
          <w:tab w:val="num" w:pos="1419"/>
        </w:tabs>
        <w:ind w:left="1702" w:hanging="283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703"/>
        </w:tabs>
        <w:ind w:left="1986" w:hanging="283"/>
      </w:pPr>
      <w:rPr>
        <w:rFonts w:ascii="Wingdings" w:hAnsi="Wingdings" w:hint="default"/>
        <w:color w:val="4C483D" w:themeColor="text2"/>
      </w:rPr>
    </w:lvl>
    <w:lvl w:ilvl="6">
      <w:start w:val="1"/>
      <w:numFmt w:val="bullet"/>
      <w:lvlText w:val=""/>
      <w:lvlJc w:val="left"/>
      <w:pPr>
        <w:tabs>
          <w:tab w:val="num" w:pos="1987"/>
        </w:tabs>
        <w:ind w:left="2270" w:hanging="283"/>
      </w:pPr>
      <w:rPr>
        <w:rFonts w:ascii="Symbol" w:hAnsi="Symbol" w:hint="default"/>
        <w:color w:val="4C483D" w:themeColor="text2"/>
      </w:rPr>
    </w:lvl>
    <w:lvl w:ilvl="7">
      <w:start w:val="1"/>
      <w:numFmt w:val="bullet"/>
      <w:lvlText w:val="o"/>
      <w:lvlJc w:val="left"/>
      <w:pPr>
        <w:tabs>
          <w:tab w:val="num" w:pos="2271"/>
        </w:tabs>
        <w:ind w:left="2554" w:hanging="283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555"/>
        </w:tabs>
        <w:ind w:left="2838" w:hanging="283"/>
      </w:pPr>
      <w:rPr>
        <w:rFonts w:ascii="Wingdings" w:hAnsi="Wingdings" w:hint="default"/>
        <w:color w:val="4C483D" w:themeColor="text2"/>
      </w:rPr>
    </w:lvl>
  </w:abstractNum>
  <w:abstractNum w:abstractNumId="3" w15:restartNumberingAfterBreak="0">
    <w:nsid w:val="24E46AAF"/>
    <w:multiLevelType w:val="multilevel"/>
    <w:tmpl w:val="343C4FB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383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67E7BED"/>
    <w:multiLevelType w:val="hybridMultilevel"/>
    <w:tmpl w:val="333CD44E"/>
    <w:lvl w:ilvl="0" w:tplc="6D5495CC">
      <w:start w:val="1"/>
      <w:numFmt w:val="decimal"/>
      <w:pStyle w:val="Notesnumbered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7A43E9C"/>
    <w:multiLevelType w:val="hybridMultilevel"/>
    <w:tmpl w:val="1B4EC0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F21CF"/>
    <w:multiLevelType w:val="multilevel"/>
    <w:tmpl w:val="28406A8A"/>
    <w:styleLink w:val="OLYmultilevellist"/>
    <w:lvl w:ilvl="0">
      <w:start w:val="1"/>
      <w:numFmt w:val="bullet"/>
      <w:lvlText w:val=""/>
      <w:lvlJc w:val="left"/>
      <w:pPr>
        <w:ind w:left="850" w:hanging="283"/>
      </w:pPr>
      <w:rPr>
        <w:rFonts w:ascii="Symbol" w:hAnsi="Symbol" w:hint="default"/>
        <w:color w:val="4C483D" w:themeColor="text2"/>
      </w:rPr>
    </w:lvl>
    <w:lvl w:ilvl="1">
      <w:start w:val="1"/>
      <w:numFmt w:val="bullet"/>
      <w:lvlText w:val="o"/>
      <w:lvlJc w:val="left"/>
      <w:pPr>
        <w:ind w:left="1304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758" w:hanging="283"/>
      </w:pPr>
      <w:rPr>
        <w:rFonts w:ascii="Wingdings" w:hAnsi="Wingdings" w:hint="default"/>
        <w:color w:val="4C483D" w:themeColor="text2"/>
      </w:rPr>
    </w:lvl>
    <w:lvl w:ilvl="3">
      <w:start w:val="1"/>
      <w:numFmt w:val="bullet"/>
      <w:lvlText w:val=""/>
      <w:lvlJc w:val="left"/>
      <w:pPr>
        <w:ind w:left="2212" w:hanging="283"/>
      </w:pPr>
      <w:rPr>
        <w:rFonts w:ascii="Symbol" w:hAnsi="Symbol" w:hint="default"/>
        <w:color w:val="4C483D" w:themeColor="text2"/>
      </w:rPr>
    </w:lvl>
    <w:lvl w:ilvl="4">
      <w:start w:val="1"/>
      <w:numFmt w:val="bullet"/>
      <w:lvlText w:val="o"/>
      <w:lvlJc w:val="left"/>
      <w:pPr>
        <w:ind w:left="2666" w:hanging="283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120" w:hanging="283"/>
      </w:pPr>
      <w:rPr>
        <w:rFonts w:ascii="Wingdings" w:hAnsi="Wingdings" w:hint="default"/>
        <w:color w:val="4C483D" w:themeColor="text2"/>
      </w:rPr>
    </w:lvl>
    <w:lvl w:ilvl="6">
      <w:start w:val="1"/>
      <w:numFmt w:val="bullet"/>
      <w:lvlText w:val=""/>
      <w:lvlJc w:val="left"/>
      <w:pPr>
        <w:ind w:left="3574" w:hanging="283"/>
      </w:pPr>
      <w:rPr>
        <w:rFonts w:ascii="Symbol" w:hAnsi="Symbol" w:hint="default"/>
        <w:color w:val="4C483D" w:themeColor="text2"/>
      </w:rPr>
    </w:lvl>
    <w:lvl w:ilvl="7">
      <w:start w:val="1"/>
      <w:numFmt w:val="bullet"/>
      <w:lvlText w:val="o"/>
      <w:lvlJc w:val="left"/>
      <w:pPr>
        <w:ind w:left="4028" w:hanging="283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4482" w:hanging="283"/>
      </w:pPr>
      <w:rPr>
        <w:rFonts w:ascii="Wingdings" w:hAnsi="Wingdings" w:hint="default"/>
        <w:color w:val="4C483D" w:themeColor="text2"/>
      </w:rPr>
    </w:lvl>
  </w:abstractNum>
  <w:abstractNum w:abstractNumId="7" w15:restartNumberingAfterBreak="0">
    <w:nsid w:val="5D264090"/>
    <w:multiLevelType w:val="multilevel"/>
    <w:tmpl w:val="9A122A16"/>
    <w:lvl w:ilvl="0">
      <w:start w:val="1"/>
      <w:numFmt w:val="bullet"/>
      <w:pStyle w:val="ListParagraph"/>
      <w:lvlText w:val=""/>
      <w:lvlJc w:val="left"/>
      <w:pPr>
        <w:tabs>
          <w:tab w:val="num" w:pos="397"/>
        </w:tabs>
        <w:ind w:left="680" w:hanging="283"/>
      </w:pPr>
      <w:rPr>
        <w:rFonts w:ascii="Symbol" w:hAnsi="Symbol" w:hint="default"/>
        <w:color w:val="4C483D" w:themeColor="text2"/>
      </w:rPr>
    </w:lvl>
    <w:lvl w:ilvl="1">
      <w:start w:val="1"/>
      <w:numFmt w:val="bullet"/>
      <w:lvlText w:val="o"/>
      <w:lvlJc w:val="left"/>
      <w:pPr>
        <w:tabs>
          <w:tab w:val="num" w:pos="681"/>
        </w:tabs>
        <w:ind w:left="964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965"/>
        </w:tabs>
        <w:ind w:left="1248" w:hanging="283"/>
      </w:pPr>
      <w:rPr>
        <w:rFonts w:ascii="Wingdings" w:hAnsi="Wingdings" w:hint="default"/>
        <w:color w:val="4C483D" w:themeColor="text2"/>
      </w:rPr>
    </w:lvl>
    <w:lvl w:ilvl="3">
      <w:start w:val="1"/>
      <w:numFmt w:val="bullet"/>
      <w:lvlText w:val=""/>
      <w:lvlJc w:val="left"/>
      <w:pPr>
        <w:tabs>
          <w:tab w:val="num" w:pos="1249"/>
        </w:tabs>
        <w:ind w:left="1532" w:hanging="283"/>
      </w:pPr>
      <w:rPr>
        <w:rFonts w:ascii="Symbol" w:hAnsi="Symbol" w:hint="default"/>
        <w:color w:val="4C483D" w:themeColor="text2"/>
      </w:rPr>
    </w:lvl>
    <w:lvl w:ilvl="4">
      <w:start w:val="1"/>
      <w:numFmt w:val="bullet"/>
      <w:lvlText w:val="o"/>
      <w:lvlJc w:val="left"/>
      <w:pPr>
        <w:tabs>
          <w:tab w:val="num" w:pos="1533"/>
        </w:tabs>
        <w:ind w:left="1816" w:hanging="283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817"/>
        </w:tabs>
        <w:ind w:left="2100" w:hanging="283"/>
      </w:pPr>
      <w:rPr>
        <w:rFonts w:ascii="Wingdings" w:hAnsi="Wingdings" w:hint="default"/>
        <w:color w:val="4C483D" w:themeColor="text2"/>
      </w:rPr>
    </w:lvl>
    <w:lvl w:ilvl="6">
      <w:start w:val="1"/>
      <w:numFmt w:val="bullet"/>
      <w:lvlText w:val=""/>
      <w:lvlJc w:val="left"/>
      <w:pPr>
        <w:tabs>
          <w:tab w:val="num" w:pos="2101"/>
        </w:tabs>
        <w:ind w:left="2384" w:hanging="283"/>
      </w:pPr>
      <w:rPr>
        <w:rFonts w:ascii="Symbol" w:hAnsi="Symbol" w:hint="default"/>
        <w:color w:val="4C483D" w:themeColor="text2"/>
      </w:rPr>
    </w:lvl>
    <w:lvl w:ilvl="7">
      <w:start w:val="1"/>
      <w:numFmt w:val="bullet"/>
      <w:lvlText w:val="o"/>
      <w:lvlJc w:val="left"/>
      <w:pPr>
        <w:tabs>
          <w:tab w:val="num" w:pos="2385"/>
        </w:tabs>
        <w:ind w:left="2668" w:hanging="283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669"/>
        </w:tabs>
        <w:ind w:left="2952" w:hanging="283"/>
      </w:pPr>
      <w:rPr>
        <w:rFonts w:ascii="Wingdings" w:hAnsi="Wingdings" w:hint="default"/>
        <w:color w:val="4C483D" w:themeColor="text2"/>
      </w:rPr>
    </w:lvl>
  </w:abstractNum>
  <w:abstractNum w:abstractNumId="8" w15:restartNumberingAfterBreak="0">
    <w:nsid w:val="787203BE"/>
    <w:multiLevelType w:val="multilevel"/>
    <w:tmpl w:val="52EC8E0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  <w:color w:val="4C483D" w:themeColor="text2"/>
      </w:rPr>
    </w:lvl>
    <w:lvl w:ilvl="1">
      <w:start w:val="1"/>
      <w:numFmt w:val="bullet"/>
      <w:lvlText w:val="o"/>
      <w:lvlJc w:val="left"/>
      <w:pPr>
        <w:ind w:left="568" w:hanging="28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852" w:hanging="284"/>
      </w:pPr>
      <w:rPr>
        <w:rFonts w:ascii="Wingdings" w:hAnsi="Wingdings" w:hint="default"/>
        <w:color w:val="4C483D" w:themeColor="text2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  <w:color w:val="4C483D" w:themeColor="text2"/>
      </w:rPr>
    </w:lvl>
    <w:lvl w:ilvl="4">
      <w:start w:val="1"/>
      <w:numFmt w:val="bullet"/>
      <w:lvlText w:val="o"/>
      <w:lvlJc w:val="left"/>
      <w:pPr>
        <w:ind w:left="1420" w:hanging="284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1704" w:hanging="284"/>
      </w:pPr>
      <w:rPr>
        <w:rFonts w:ascii="Wingdings" w:hAnsi="Wingdings" w:hint="default"/>
        <w:color w:val="4C483D" w:themeColor="text2"/>
      </w:rPr>
    </w:lvl>
    <w:lvl w:ilvl="6">
      <w:start w:val="1"/>
      <w:numFmt w:val="bullet"/>
      <w:lvlText w:val=""/>
      <w:lvlJc w:val="left"/>
      <w:pPr>
        <w:ind w:left="1988" w:hanging="284"/>
      </w:pPr>
      <w:rPr>
        <w:rFonts w:ascii="Symbol" w:hAnsi="Symbol" w:hint="default"/>
        <w:color w:val="4C483D" w:themeColor="text2"/>
      </w:rPr>
    </w:lvl>
    <w:lvl w:ilvl="7">
      <w:start w:val="1"/>
      <w:numFmt w:val="bullet"/>
      <w:lvlText w:val="o"/>
      <w:lvlJc w:val="left"/>
      <w:pPr>
        <w:ind w:left="2272" w:hanging="284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2556" w:hanging="284"/>
      </w:pPr>
      <w:rPr>
        <w:rFonts w:ascii="Wingdings" w:hAnsi="Wingdings" w:hint="default"/>
        <w:color w:val="4C483D" w:themeColor="text2"/>
      </w:rPr>
    </w:lvl>
  </w:abstractNum>
  <w:num w:numId="1" w16cid:durableId="735468368">
    <w:abstractNumId w:val="5"/>
  </w:num>
  <w:num w:numId="2" w16cid:durableId="1224566301">
    <w:abstractNumId w:val="8"/>
  </w:num>
  <w:num w:numId="3" w16cid:durableId="1663894433">
    <w:abstractNumId w:val="2"/>
  </w:num>
  <w:num w:numId="4" w16cid:durableId="1837577245">
    <w:abstractNumId w:val="3"/>
  </w:num>
  <w:num w:numId="5" w16cid:durableId="1910000729">
    <w:abstractNumId w:val="1"/>
  </w:num>
  <w:num w:numId="6" w16cid:durableId="759133379">
    <w:abstractNumId w:val="0"/>
  </w:num>
  <w:num w:numId="7" w16cid:durableId="479883573">
    <w:abstractNumId w:val="7"/>
  </w:num>
  <w:num w:numId="8" w16cid:durableId="1363943127">
    <w:abstractNumId w:val="4"/>
  </w:num>
  <w:num w:numId="9" w16cid:durableId="1453327591">
    <w:abstractNumId w:val="6"/>
  </w:num>
  <w:num w:numId="10" w16cid:durableId="763840738">
    <w:abstractNumId w:val="3"/>
  </w:num>
  <w:num w:numId="11" w16cid:durableId="602766598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attachedTemplate r:id="rId1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ocumentProtection w:edit="readOnly" w:enforcement="0"/>
  <w:styleLockTheme/>
  <w:styleLockQFSet/>
  <w:defaultTabStop w:val="90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867"/>
    <w:rsid w:val="00007214"/>
    <w:rsid w:val="0001514F"/>
    <w:rsid w:val="00015F55"/>
    <w:rsid w:val="00024348"/>
    <w:rsid w:val="0002477B"/>
    <w:rsid w:val="00036AD8"/>
    <w:rsid w:val="00037D14"/>
    <w:rsid w:val="00037D77"/>
    <w:rsid w:val="00040521"/>
    <w:rsid w:val="0004162B"/>
    <w:rsid w:val="00041B6F"/>
    <w:rsid w:val="00042556"/>
    <w:rsid w:val="000437C4"/>
    <w:rsid w:val="0004632C"/>
    <w:rsid w:val="00072D11"/>
    <w:rsid w:val="000731C3"/>
    <w:rsid w:val="00081678"/>
    <w:rsid w:val="000838F2"/>
    <w:rsid w:val="00083ACC"/>
    <w:rsid w:val="00085A6D"/>
    <w:rsid w:val="000A2AC5"/>
    <w:rsid w:val="000A4664"/>
    <w:rsid w:val="000C45BF"/>
    <w:rsid w:val="000C66E9"/>
    <w:rsid w:val="000D0A85"/>
    <w:rsid w:val="000D4867"/>
    <w:rsid w:val="000D5539"/>
    <w:rsid w:val="000E4219"/>
    <w:rsid w:val="000E53F3"/>
    <w:rsid w:val="000F7B15"/>
    <w:rsid w:val="001032DA"/>
    <w:rsid w:val="0010344C"/>
    <w:rsid w:val="001055EF"/>
    <w:rsid w:val="00114A6C"/>
    <w:rsid w:val="00121CA7"/>
    <w:rsid w:val="00125185"/>
    <w:rsid w:val="00132ACE"/>
    <w:rsid w:val="001334F1"/>
    <w:rsid w:val="00140B7D"/>
    <w:rsid w:val="00151A2E"/>
    <w:rsid w:val="0015293C"/>
    <w:rsid w:val="00152FED"/>
    <w:rsid w:val="00162635"/>
    <w:rsid w:val="00183500"/>
    <w:rsid w:val="001842BD"/>
    <w:rsid w:val="00185C05"/>
    <w:rsid w:val="00190F34"/>
    <w:rsid w:val="001929F4"/>
    <w:rsid w:val="001A0BAA"/>
    <w:rsid w:val="001A4BA1"/>
    <w:rsid w:val="001C2819"/>
    <w:rsid w:val="001C5CE5"/>
    <w:rsid w:val="001C72D5"/>
    <w:rsid w:val="001C730B"/>
    <w:rsid w:val="001D7D4A"/>
    <w:rsid w:val="001F68AC"/>
    <w:rsid w:val="00203AD1"/>
    <w:rsid w:val="002045B1"/>
    <w:rsid w:val="002069AF"/>
    <w:rsid w:val="00212933"/>
    <w:rsid w:val="00215A45"/>
    <w:rsid w:val="00216B24"/>
    <w:rsid w:val="0021778D"/>
    <w:rsid w:val="002221DD"/>
    <w:rsid w:val="002376FB"/>
    <w:rsid w:val="00241823"/>
    <w:rsid w:val="002425C2"/>
    <w:rsid w:val="0024515E"/>
    <w:rsid w:val="00245EDB"/>
    <w:rsid w:val="00246B2C"/>
    <w:rsid w:val="002473A6"/>
    <w:rsid w:val="00250CFF"/>
    <w:rsid w:val="002749B5"/>
    <w:rsid w:val="00280484"/>
    <w:rsid w:val="002873F7"/>
    <w:rsid w:val="002929D3"/>
    <w:rsid w:val="0029435E"/>
    <w:rsid w:val="002945F8"/>
    <w:rsid w:val="002A051B"/>
    <w:rsid w:val="002C4398"/>
    <w:rsid w:val="002C4971"/>
    <w:rsid w:val="002D018E"/>
    <w:rsid w:val="002D1BC0"/>
    <w:rsid w:val="002D2EC8"/>
    <w:rsid w:val="002E3CF6"/>
    <w:rsid w:val="002F4C45"/>
    <w:rsid w:val="003020C8"/>
    <w:rsid w:val="003210DA"/>
    <w:rsid w:val="00332CD5"/>
    <w:rsid w:val="00332D86"/>
    <w:rsid w:val="003330F0"/>
    <w:rsid w:val="00343C3B"/>
    <w:rsid w:val="0036113E"/>
    <w:rsid w:val="0037186A"/>
    <w:rsid w:val="00371F52"/>
    <w:rsid w:val="003753C0"/>
    <w:rsid w:val="003769C5"/>
    <w:rsid w:val="003776F3"/>
    <w:rsid w:val="00383282"/>
    <w:rsid w:val="0038382D"/>
    <w:rsid w:val="003847A5"/>
    <w:rsid w:val="00384B04"/>
    <w:rsid w:val="00387BE7"/>
    <w:rsid w:val="00391949"/>
    <w:rsid w:val="003A2CDF"/>
    <w:rsid w:val="003A6E40"/>
    <w:rsid w:val="003B5D0C"/>
    <w:rsid w:val="003C26A5"/>
    <w:rsid w:val="003C4CDB"/>
    <w:rsid w:val="003C7A11"/>
    <w:rsid w:val="003D2383"/>
    <w:rsid w:val="003E1EA3"/>
    <w:rsid w:val="003F2B09"/>
    <w:rsid w:val="00403ADA"/>
    <w:rsid w:val="00413B3B"/>
    <w:rsid w:val="0042160B"/>
    <w:rsid w:val="00426392"/>
    <w:rsid w:val="004355A0"/>
    <w:rsid w:val="00441731"/>
    <w:rsid w:val="0044512A"/>
    <w:rsid w:val="00460192"/>
    <w:rsid w:val="00460DA2"/>
    <w:rsid w:val="00461BD6"/>
    <w:rsid w:val="00462D1F"/>
    <w:rsid w:val="00462F4F"/>
    <w:rsid w:val="004632D1"/>
    <w:rsid w:val="00465847"/>
    <w:rsid w:val="004771D7"/>
    <w:rsid w:val="00477B49"/>
    <w:rsid w:val="00480D21"/>
    <w:rsid w:val="00485BEA"/>
    <w:rsid w:val="00486E57"/>
    <w:rsid w:val="00490B82"/>
    <w:rsid w:val="004963AA"/>
    <w:rsid w:val="004A3222"/>
    <w:rsid w:val="004B3EC6"/>
    <w:rsid w:val="004B50BD"/>
    <w:rsid w:val="004B57C8"/>
    <w:rsid w:val="004C29DA"/>
    <w:rsid w:val="004C3AA3"/>
    <w:rsid w:val="004D2A8E"/>
    <w:rsid w:val="004D2B1A"/>
    <w:rsid w:val="004E46C9"/>
    <w:rsid w:val="004E6EEB"/>
    <w:rsid w:val="005102FE"/>
    <w:rsid w:val="005205F8"/>
    <w:rsid w:val="00526106"/>
    <w:rsid w:val="00530081"/>
    <w:rsid w:val="0053467B"/>
    <w:rsid w:val="005422B4"/>
    <w:rsid w:val="005624B4"/>
    <w:rsid w:val="00562F21"/>
    <w:rsid w:val="00572F5C"/>
    <w:rsid w:val="00580190"/>
    <w:rsid w:val="005802DF"/>
    <w:rsid w:val="00582764"/>
    <w:rsid w:val="00582C69"/>
    <w:rsid w:val="00591D52"/>
    <w:rsid w:val="005957CD"/>
    <w:rsid w:val="00596B56"/>
    <w:rsid w:val="005A5D92"/>
    <w:rsid w:val="005B6F1B"/>
    <w:rsid w:val="005D3CA5"/>
    <w:rsid w:val="005D49B2"/>
    <w:rsid w:val="005E3674"/>
    <w:rsid w:val="005F2EDA"/>
    <w:rsid w:val="00603F3C"/>
    <w:rsid w:val="006265E2"/>
    <w:rsid w:val="00632177"/>
    <w:rsid w:val="00634CA1"/>
    <w:rsid w:val="00667575"/>
    <w:rsid w:val="00670403"/>
    <w:rsid w:val="00670F24"/>
    <w:rsid w:val="00685E4B"/>
    <w:rsid w:val="00692881"/>
    <w:rsid w:val="00693DC7"/>
    <w:rsid w:val="0069772B"/>
    <w:rsid w:val="006A7821"/>
    <w:rsid w:val="006B1603"/>
    <w:rsid w:val="006B168B"/>
    <w:rsid w:val="006B4411"/>
    <w:rsid w:val="006B6496"/>
    <w:rsid w:val="006C31B4"/>
    <w:rsid w:val="006C58EB"/>
    <w:rsid w:val="006D2FB2"/>
    <w:rsid w:val="006D4D34"/>
    <w:rsid w:val="006D6366"/>
    <w:rsid w:val="006F257C"/>
    <w:rsid w:val="006F40A1"/>
    <w:rsid w:val="006F774F"/>
    <w:rsid w:val="0070154C"/>
    <w:rsid w:val="00704D2B"/>
    <w:rsid w:val="00714150"/>
    <w:rsid w:val="00724CBE"/>
    <w:rsid w:val="00724DDB"/>
    <w:rsid w:val="00730BFF"/>
    <w:rsid w:val="00733892"/>
    <w:rsid w:val="00736CFE"/>
    <w:rsid w:val="0074681B"/>
    <w:rsid w:val="00750D74"/>
    <w:rsid w:val="0076191F"/>
    <w:rsid w:val="00765B76"/>
    <w:rsid w:val="0076688E"/>
    <w:rsid w:val="0077432F"/>
    <w:rsid w:val="00785A27"/>
    <w:rsid w:val="00785A39"/>
    <w:rsid w:val="00793601"/>
    <w:rsid w:val="007A5941"/>
    <w:rsid w:val="007B4E01"/>
    <w:rsid w:val="007C43F4"/>
    <w:rsid w:val="007C52E6"/>
    <w:rsid w:val="007D13BC"/>
    <w:rsid w:val="007E2A17"/>
    <w:rsid w:val="007F2DCC"/>
    <w:rsid w:val="007F72DD"/>
    <w:rsid w:val="008023F1"/>
    <w:rsid w:val="00805F0D"/>
    <w:rsid w:val="00810BFE"/>
    <w:rsid w:val="00817037"/>
    <w:rsid w:val="008236B3"/>
    <w:rsid w:val="00827197"/>
    <w:rsid w:val="008455EC"/>
    <w:rsid w:val="00845DEA"/>
    <w:rsid w:val="008502E8"/>
    <w:rsid w:val="00853DE8"/>
    <w:rsid w:val="0085687F"/>
    <w:rsid w:val="00861861"/>
    <w:rsid w:val="00885CB0"/>
    <w:rsid w:val="00891893"/>
    <w:rsid w:val="00893430"/>
    <w:rsid w:val="008A2811"/>
    <w:rsid w:val="008A5AFB"/>
    <w:rsid w:val="008B0446"/>
    <w:rsid w:val="008B2AA3"/>
    <w:rsid w:val="008C0BF9"/>
    <w:rsid w:val="008C6FEF"/>
    <w:rsid w:val="008D3A13"/>
    <w:rsid w:val="008D60F8"/>
    <w:rsid w:val="008E099A"/>
    <w:rsid w:val="008E2208"/>
    <w:rsid w:val="008E437A"/>
    <w:rsid w:val="008F0285"/>
    <w:rsid w:val="008F2C15"/>
    <w:rsid w:val="00900E08"/>
    <w:rsid w:val="00915C9B"/>
    <w:rsid w:val="00920C68"/>
    <w:rsid w:val="00922266"/>
    <w:rsid w:val="00926DA9"/>
    <w:rsid w:val="00937A02"/>
    <w:rsid w:val="00942413"/>
    <w:rsid w:val="00942927"/>
    <w:rsid w:val="0094319A"/>
    <w:rsid w:val="0094443C"/>
    <w:rsid w:val="009533D0"/>
    <w:rsid w:val="00955154"/>
    <w:rsid w:val="009565C2"/>
    <w:rsid w:val="009659C9"/>
    <w:rsid w:val="009B4294"/>
    <w:rsid w:val="009B44E0"/>
    <w:rsid w:val="009C3C2B"/>
    <w:rsid w:val="009D3C20"/>
    <w:rsid w:val="009E77D4"/>
    <w:rsid w:val="00A2148F"/>
    <w:rsid w:val="00A24D75"/>
    <w:rsid w:val="00A34B62"/>
    <w:rsid w:val="00A4556D"/>
    <w:rsid w:val="00A5010B"/>
    <w:rsid w:val="00A50203"/>
    <w:rsid w:val="00A5726E"/>
    <w:rsid w:val="00A574EB"/>
    <w:rsid w:val="00A601BF"/>
    <w:rsid w:val="00A76FFF"/>
    <w:rsid w:val="00A80451"/>
    <w:rsid w:val="00A87C47"/>
    <w:rsid w:val="00A90192"/>
    <w:rsid w:val="00A9549D"/>
    <w:rsid w:val="00A97344"/>
    <w:rsid w:val="00AA30F3"/>
    <w:rsid w:val="00AA60A6"/>
    <w:rsid w:val="00AC7F71"/>
    <w:rsid w:val="00AD7C13"/>
    <w:rsid w:val="00AE400F"/>
    <w:rsid w:val="00AE6918"/>
    <w:rsid w:val="00AF1401"/>
    <w:rsid w:val="00AF5483"/>
    <w:rsid w:val="00AF5877"/>
    <w:rsid w:val="00AF627E"/>
    <w:rsid w:val="00B0009F"/>
    <w:rsid w:val="00B02ECD"/>
    <w:rsid w:val="00B02F1B"/>
    <w:rsid w:val="00B050F4"/>
    <w:rsid w:val="00B05582"/>
    <w:rsid w:val="00B152FD"/>
    <w:rsid w:val="00B1552B"/>
    <w:rsid w:val="00B228DA"/>
    <w:rsid w:val="00B425CF"/>
    <w:rsid w:val="00B4717C"/>
    <w:rsid w:val="00B50F2B"/>
    <w:rsid w:val="00B56FD6"/>
    <w:rsid w:val="00B70C64"/>
    <w:rsid w:val="00B74802"/>
    <w:rsid w:val="00B80015"/>
    <w:rsid w:val="00B872F9"/>
    <w:rsid w:val="00BA128A"/>
    <w:rsid w:val="00BA4E6B"/>
    <w:rsid w:val="00BC5831"/>
    <w:rsid w:val="00BE1A82"/>
    <w:rsid w:val="00BE2308"/>
    <w:rsid w:val="00BE234E"/>
    <w:rsid w:val="00BF0219"/>
    <w:rsid w:val="00BF7DC5"/>
    <w:rsid w:val="00C04E00"/>
    <w:rsid w:val="00C135A3"/>
    <w:rsid w:val="00C14130"/>
    <w:rsid w:val="00C141FB"/>
    <w:rsid w:val="00C16058"/>
    <w:rsid w:val="00C16561"/>
    <w:rsid w:val="00C20416"/>
    <w:rsid w:val="00C21465"/>
    <w:rsid w:val="00C21C75"/>
    <w:rsid w:val="00C24815"/>
    <w:rsid w:val="00C25E50"/>
    <w:rsid w:val="00C32516"/>
    <w:rsid w:val="00C32DB1"/>
    <w:rsid w:val="00C36523"/>
    <w:rsid w:val="00C44B24"/>
    <w:rsid w:val="00C45398"/>
    <w:rsid w:val="00C460FC"/>
    <w:rsid w:val="00C54D91"/>
    <w:rsid w:val="00C608D1"/>
    <w:rsid w:val="00C610D1"/>
    <w:rsid w:val="00C61F47"/>
    <w:rsid w:val="00C65CB6"/>
    <w:rsid w:val="00C756EA"/>
    <w:rsid w:val="00C779BA"/>
    <w:rsid w:val="00C8166A"/>
    <w:rsid w:val="00C95BB8"/>
    <w:rsid w:val="00C97F6C"/>
    <w:rsid w:val="00CA0793"/>
    <w:rsid w:val="00CB2ADA"/>
    <w:rsid w:val="00CB7E0C"/>
    <w:rsid w:val="00CC2819"/>
    <w:rsid w:val="00CC4924"/>
    <w:rsid w:val="00CD21E9"/>
    <w:rsid w:val="00CD2D7D"/>
    <w:rsid w:val="00CD2F76"/>
    <w:rsid w:val="00CD6462"/>
    <w:rsid w:val="00CE14F7"/>
    <w:rsid w:val="00CE2CDF"/>
    <w:rsid w:val="00CE6407"/>
    <w:rsid w:val="00CF7DF7"/>
    <w:rsid w:val="00D11557"/>
    <w:rsid w:val="00D15062"/>
    <w:rsid w:val="00D227BF"/>
    <w:rsid w:val="00D22B96"/>
    <w:rsid w:val="00D22ED4"/>
    <w:rsid w:val="00D23444"/>
    <w:rsid w:val="00D24C07"/>
    <w:rsid w:val="00D25965"/>
    <w:rsid w:val="00D27A12"/>
    <w:rsid w:val="00D30D7B"/>
    <w:rsid w:val="00D35298"/>
    <w:rsid w:val="00D436D4"/>
    <w:rsid w:val="00D4593A"/>
    <w:rsid w:val="00D46E97"/>
    <w:rsid w:val="00D52BE5"/>
    <w:rsid w:val="00D61110"/>
    <w:rsid w:val="00D63B61"/>
    <w:rsid w:val="00D73875"/>
    <w:rsid w:val="00D77B0C"/>
    <w:rsid w:val="00D8436C"/>
    <w:rsid w:val="00D8586F"/>
    <w:rsid w:val="00D86653"/>
    <w:rsid w:val="00D950A0"/>
    <w:rsid w:val="00D95214"/>
    <w:rsid w:val="00DA1FEA"/>
    <w:rsid w:val="00DA5614"/>
    <w:rsid w:val="00DA64C3"/>
    <w:rsid w:val="00DA79C3"/>
    <w:rsid w:val="00DB0883"/>
    <w:rsid w:val="00DB1B61"/>
    <w:rsid w:val="00DB3470"/>
    <w:rsid w:val="00DB72BD"/>
    <w:rsid w:val="00DC32D1"/>
    <w:rsid w:val="00DD72BF"/>
    <w:rsid w:val="00DD7897"/>
    <w:rsid w:val="00DE370D"/>
    <w:rsid w:val="00DE6512"/>
    <w:rsid w:val="00DE7298"/>
    <w:rsid w:val="00DF565E"/>
    <w:rsid w:val="00E01049"/>
    <w:rsid w:val="00E06478"/>
    <w:rsid w:val="00E07F96"/>
    <w:rsid w:val="00E166FD"/>
    <w:rsid w:val="00E222AE"/>
    <w:rsid w:val="00E25537"/>
    <w:rsid w:val="00E41FCA"/>
    <w:rsid w:val="00E47430"/>
    <w:rsid w:val="00E51C55"/>
    <w:rsid w:val="00E521B9"/>
    <w:rsid w:val="00E73B65"/>
    <w:rsid w:val="00E81ACA"/>
    <w:rsid w:val="00E86546"/>
    <w:rsid w:val="00E8717B"/>
    <w:rsid w:val="00E906D9"/>
    <w:rsid w:val="00E96B3D"/>
    <w:rsid w:val="00EC6345"/>
    <w:rsid w:val="00ED2DF1"/>
    <w:rsid w:val="00ED37F4"/>
    <w:rsid w:val="00ED43D1"/>
    <w:rsid w:val="00EE6C0F"/>
    <w:rsid w:val="00EF3FD2"/>
    <w:rsid w:val="00F06855"/>
    <w:rsid w:val="00F15F06"/>
    <w:rsid w:val="00F170D7"/>
    <w:rsid w:val="00F23670"/>
    <w:rsid w:val="00F30BCD"/>
    <w:rsid w:val="00F32972"/>
    <w:rsid w:val="00F44A0A"/>
    <w:rsid w:val="00F54906"/>
    <w:rsid w:val="00F56377"/>
    <w:rsid w:val="00F57B86"/>
    <w:rsid w:val="00F624BE"/>
    <w:rsid w:val="00F63DDA"/>
    <w:rsid w:val="00F66605"/>
    <w:rsid w:val="00F67627"/>
    <w:rsid w:val="00F81BF1"/>
    <w:rsid w:val="00F91B50"/>
    <w:rsid w:val="00FD63F8"/>
    <w:rsid w:val="00FF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91EA41B"/>
  <w15:chartTrackingRefBased/>
  <w15:docId w15:val="{94E874A5-A67C-4E89-B1C5-46EE8A162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4C483D" w:themeColor="text2"/>
        <w:lang w:val="en-NZ" w:eastAsia="en-US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4" w:unhideWhenUsed="1"/>
    <w:lsdException w:name="heading 5" w:semiHidden="1" w:uiPriority="14" w:unhideWhenUsed="1"/>
    <w:lsdException w:name="heading 6" w:semiHidden="1" w:uiPriority="14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B04"/>
    <w:pPr>
      <w:spacing w:before="120" w:after="120"/>
    </w:pPr>
    <w:rPr>
      <w:rFonts w:ascii="Franklin Gothic Book" w:hAnsi="Franklin Gothic Book"/>
      <w:color w:val="000000" w:themeColor="text1"/>
    </w:rPr>
  </w:style>
  <w:style w:type="paragraph" w:styleId="Heading1">
    <w:name w:val="heading 1"/>
    <w:basedOn w:val="Normal"/>
    <w:next w:val="Normal"/>
    <w:link w:val="Heading1Char"/>
    <w:qFormat/>
    <w:rsid w:val="00EF3FD2"/>
    <w:pPr>
      <w:keepNext/>
      <w:keepLines/>
      <w:numPr>
        <w:numId w:val="11"/>
      </w:numPr>
      <w:pBdr>
        <w:bottom w:val="single" w:sz="4" w:space="0" w:color="0095CE"/>
      </w:pBdr>
      <w:spacing w:before="360" w:after="240"/>
      <w:outlineLvl w:val="0"/>
    </w:pPr>
    <w:rPr>
      <w:rFonts w:ascii="Century Gothic" w:eastAsiaTheme="majorEastAsia" w:hAnsi="Century Gothic" w:cstheme="majorBidi"/>
      <w:b/>
      <w:color w:val="0095CE"/>
      <w:sz w:val="44"/>
      <w:szCs w:val="36"/>
    </w:rPr>
  </w:style>
  <w:style w:type="paragraph" w:styleId="Heading2">
    <w:name w:val="heading 2"/>
    <w:basedOn w:val="Normal"/>
    <w:next w:val="Normal"/>
    <w:link w:val="Heading2Char"/>
    <w:qFormat/>
    <w:rsid w:val="00EF3FD2"/>
    <w:pPr>
      <w:keepNext/>
      <w:keepLines/>
      <w:numPr>
        <w:ilvl w:val="1"/>
        <w:numId w:val="4"/>
      </w:numPr>
      <w:spacing w:before="360" w:line="240" w:lineRule="auto"/>
      <w:ind w:left="578" w:hanging="578"/>
      <w:outlineLvl w:val="1"/>
    </w:pPr>
    <w:rPr>
      <w:rFonts w:ascii="Century Gothic" w:hAnsi="Century Gothic"/>
      <w:b/>
      <w:bCs/>
      <w:color w:val="00415A"/>
      <w:sz w:val="32"/>
      <w:szCs w:val="26"/>
    </w:rPr>
  </w:style>
  <w:style w:type="paragraph" w:styleId="Heading3">
    <w:name w:val="heading 3"/>
    <w:basedOn w:val="Normal"/>
    <w:next w:val="Normal"/>
    <w:link w:val="Heading3Char"/>
    <w:qFormat/>
    <w:rsid w:val="00EF3FD2"/>
    <w:pPr>
      <w:keepNext/>
      <w:keepLines/>
      <w:numPr>
        <w:ilvl w:val="2"/>
        <w:numId w:val="11"/>
      </w:numPr>
      <w:spacing w:before="240"/>
      <w:outlineLvl w:val="2"/>
    </w:pPr>
    <w:rPr>
      <w:rFonts w:ascii="Century Gothic" w:hAnsi="Century Gothic"/>
      <w:bCs/>
      <w:iCs/>
      <w:color w:val="00415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4"/>
    <w:unhideWhenUsed/>
    <w:rsid w:val="00EF3FD2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1354" w:themeColor="accent1" w:themeShade="BF"/>
    </w:rPr>
  </w:style>
  <w:style w:type="paragraph" w:styleId="Heading5">
    <w:name w:val="heading 5"/>
    <w:basedOn w:val="Normal"/>
    <w:next w:val="Normal"/>
    <w:link w:val="Heading5Char"/>
    <w:uiPriority w:val="14"/>
    <w:unhideWhenUsed/>
    <w:rsid w:val="00EF3FD2"/>
    <w:pPr>
      <w:keepNext/>
      <w:keepLines/>
      <w:numPr>
        <w:ilvl w:val="4"/>
        <w:numId w:val="11"/>
      </w:numPr>
      <w:spacing w:before="40" w:after="0"/>
      <w:outlineLvl w:val="4"/>
    </w:pPr>
    <w:rPr>
      <w:rFonts w:eastAsiaTheme="majorEastAsia" w:cstheme="majorBidi"/>
      <w:color w:val="001354" w:themeColor="accent1" w:themeShade="BF"/>
    </w:rPr>
  </w:style>
  <w:style w:type="paragraph" w:styleId="Heading6">
    <w:name w:val="heading 6"/>
    <w:basedOn w:val="Normal"/>
    <w:next w:val="Normal"/>
    <w:link w:val="Heading6Char"/>
    <w:uiPriority w:val="14"/>
    <w:semiHidden/>
    <w:unhideWhenUsed/>
    <w:rsid w:val="00EF3FD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000D3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FD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D3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FD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FD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rsid w:val="000D0A85"/>
    <w:pPr>
      <w:spacing w:before="600"/>
    </w:pPr>
  </w:style>
  <w:style w:type="character" w:styleId="PlaceholderText">
    <w:name w:val="Placeholder Text"/>
    <w:basedOn w:val="DefaultParagraphFont"/>
    <w:uiPriority w:val="99"/>
    <w:semiHidden/>
    <w:rsid w:val="000D0A85"/>
    <w:rPr>
      <w:color w:val="808080"/>
    </w:rPr>
  </w:style>
  <w:style w:type="paragraph" w:styleId="Title">
    <w:name w:val="Title"/>
    <w:basedOn w:val="Normal"/>
    <w:next w:val="Normal"/>
    <w:link w:val="TitleChar"/>
    <w:uiPriority w:val="14"/>
    <w:rsid w:val="000D0A85"/>
    <w:pPr>
      <w:spacing w:after="600" w:line="240" w:lineRule="auto"/>
      <w:contextualSpacing/>
      <w:jc w:val="center"/>
    </w:pPr>
    <w:rPr>
      <w:rFonts w:asciiTheme="majorHAnsi" w:eastAsiaTheme="majorEastAsia" w:hAnsiTheme="majorHAnsi" w:cstheme="majorBidi"/>
      <w:color w:val="001B71"/>
      <w:kern w:val="28"/>
      <w:sz w:val="72"/>
      <w:szCs w:val="96"/>
    </w:rPr>
  </w:style>
  <w:style w:type="character" w:customStyle="1" w:styleId="TitleChar">
    <w:name w:val="Title Char"/>
    <w:basedOn w:val="DefaultParagraphFont"/>
    <w:link w:val="Title"/>
    <w:uiPriority w:val="14"/>
    <w:rsid w:val="000D0A85"/>
    <w:rPr>
      <w:rFonts w:asciiTheme="majorHAnsi" w:eastAsiaTheme="majorEastAsia" w:hAnsiTheme="majorHAnsi" w:cstheme="majorBidi"/>
      <w:color w:val="001B71"/>
      <w:kern w:val="28"/>
      <w:sz w:val="72"/>
      <w:szCs w:val="96"/>
    </w:rPr>
  </w:style>
  <w:style w:type="paragraph" w:styleId="Subtitle">
    <w:name w:val="Subtitle"/>
    <w:basedOn w:val="Normal"/>
    <w:next w:val="Normal"/>
    <w:link w:val="SubtitleChar"/>
    <w:uiPriority w:val="8"/>
    <w:qFormat/>
    <w:rsid w:val="000D0A85"/>
    <w:pPr>
      <w:keepNext/>
      <w:keepLines/>
      <w:numPr>
        <w:ilvl w:val="1"/>
      </w:numPr>
      <w:spacing w:after="0" w:line="240" w:lineRule="auto"/>
      <w:jc w:val="center"/>
    </w:pPr>
    <w:rPr>
      <w:rFonts w:ascii="Century Gothic" w:hAnsi="Century Gothic"/>
      <w:color w:val="0095CE"/>
      <w:sz w:val="36"/>
      <w:szCs w:val="32"/>
    </w:rPr>
  </w:style>
  <w:style w:type="character" w:customStyle="1" w:styleId="SubtitleChar">
    <w:name w:val="Subtitle Char"/>
    <w:basedOn w:val="DefaultParagraphFont"/>
    <w:link w:val="Subtitle"/>
    <w:uiPriority w:val="8"/>
    <w:rsid w:val="000D0A85"/>
    <w:rPr>
      <w:rFonts w:ascii="Century Gothic" w:hAnsi="Century Gothic"/>
      <w:color w:val="0095CE"/>
      <w:sz w:val="36"/>
      <w:szCs w:val="32"/>
    </w:rPr>
  </w:style>
  <w:style w:type="paragraph" w:styleId="NoSpacing">
    <w:name w:val="No Spacing"/>
    <w:uiPriority w:val="14"/>
    <w:rsid w:val="000D0A85"/>
    <w:pPr>
      <w:spacing w:after="0" w:line="240" w:lineRule="auto"/>
    </w:pPr>
  </w:style>
  <w:style w:type="table" w:styleId="TableGrid">
    <w:name w:val="Table Grid"/>
    <w:basedOn w:val="TableNormal"/>
    <w:rsid w:val="000D0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rsid w:val="000D0A85"/>
    <w:rPr>
      <w:rFonts w:ascii="Century Gothic" w:hAnsi="Century Gothic"/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rsid w:val="000D0A85"/>
    <w:pPr>
      <w:spacing w:line="14" w:lineRule="exact"/>
    </w:pPr>
  </w:style>
  <w:style w:type="paragraph" w:styleId="Header">
    <w:name w:val="header"/>
    <w:basedOn w:val="Normal"/>
    <w:link w:val="HeaderChar"/>
    <w:uiPriority w:val="99"/>
    <w:unhideWhenUsed/>
    <w:rsid w:val="000D0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A85"/>
    <w:rPr>
      <w:rFonts w:ascii="Franklin Gothic Book" w:hAnsi="Franklin Gothic Book"/>
      <w:color w:val="000000" w:themeColor="text1"/>
      <w:sz w:val="18"/>
    </w:rPr>
  </w:style>
  <w:style w:type="paragraph" w:styleId="Footer">
    <w:name w:val="footer"/>
    <w:basedOn w:val="ContactInfo"/>
    <w:link w:val="FooterChar"/>
    <w:uiPriority w:val="10"/>
    <w:qFormat/>
    <w:rsid w:val="000D0A85"/>
    <w:pPr>
      <w:spacing w:before="80"/>
    </w:pPr>
    <w:rPr>
      <w:color w:val="0095CE"/>
      <w:sz w:val="16"/>
    </w:rPr>
  </w:style>
  <w:style w:type="character" w:customStyle="1" w:styleId="FooterChar">
    <w:name w:val="Footer Char"/>
    <w:basedOn w:val="DefaultParagraphFont"/>
    <w:link w:val="Footer"/>
    <w:uiPriority w:val="10"/>
    <w:rsid w:val="000D0A85"/>
    <w:rPr>
      <w:rFonts w:ascii="Century Gothic" w:hAnsi="Century Gothic"/>
      <w:color w:val="0095CE"/>
      <w:sz w:val="16"/>
      <w:szCs w:val="22"/>
    </w:rPr>
  </w:style>
  <w:style w:type="character" w:customStyle="1" w:styleId="Heading1Char">
    <w:name w:val="Heading 1 Char"/>
    <w:basedOn w:val="DefaultParagraphFont"/>
    <w:link w:val="Heading1"/>
    <w:rsid w:val="000D0A85"/>
    <w:rPr>
      <w:rFonts w:ascii="Century Gothic" w:eastAsiaTheme="majorEastAsia" w:hAnsi="Century Gothic" w:cstheme="majorBidi"/>
      <w:b/>
      <w:color w:val="0095CE"/>
      <w:sz w:val="44"/>
      <w:szCs w:val="36"/>
    </w:rPr>
  </w:style>
  <w:style w:type="character" w:customStyle="1" w:styleId="Heading2Char">
    <w:name w:val="Heading 2 Char"/>
    <w:basedOn w:val="DefaultParagraphFont"/>
    <w:link w:val="Heading2"/>
    <w:rsid w:val="00EF3FD2"/>
    <w:rPr>
      <w:rFonts w:ascii="Century Gothic" w:hAnsi="Century Gothic"/>
      <w:b/>
      <w:bCs/>
      <w:color w:val="00415A"/>
      <w:sz w:val="32"/>
      <w:szCs w:val="26"/>
    </w:rPr>
  </w:style>
  <w:style w:type="paragraph" w:styleId="TOCHeading">
    <w:name w:val="TOC Heading"/>
    <w:aliases w:val="Title OLY"/>
    <w:next w:val="Normal"/>
    <w:uiPriority w:val="39"/>
    <w:qFormat/>
    <w:rsid w:val="00AA30F3"/>
    <w:pPr>
      <w:keepNext/>
      <w:keepLines/>
      <w:spacing w:after="240" w:line="240" w:lineRule="auto"/>
      <w:jc w:val="center"/>
    </w:pPr>
    <w:rPr>
      <w:rFonts w:ascii="Century Gothic" w:eastAsiaTheme="majorEastAsia" w:hAnsi="Century Gothic" w:cstheme="majorBidi"/>
      <w:b/>
      <w:color w:val="00415A"/>
      <w:sz w:val="64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0D0A85"/>
    <w:pPr>
      <w:tabs>
        <w:tab w:val="left" w:pos="680"/>
        <w:tab w:val="right" w:leader="underscore" w:pos="8505"/>
      </w:tabs>
      <w:spacing w:line="240" w:lineRule="auto"/>
      <w:ind w:left="680" w:right="521" w:hanging="680"/>
    </w:pPr>
    <w:rPr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D0A85"/>
    <w:pPr>
      <w:tabs>
        <w:tab w:val="left" w:pos="680"/>
        <w:tab w:val="left" w:pos="1588"/>
        <w:tab w:val="right" w:leader="underscore" w:pos="8505"/>
      </w:tabs>
      <w:spacing w:line="240" w:lineRule="auto"/>
      <w:ind w:left="1360" w:right="521" w:hanging="680"/>
    </w:pPr>
    <w:rPr>
      <w:noProof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D0A85"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0D0A85"/>
    <w:rPr>
      <w:rFonts w:ascii="Century Gothic" w:hAnsi="Century Gothic"/>
      <w:bCs/>
      <w:iCs/>
      <w:color w:val="00415A"/>
      <w:sz w:val="24"/>
      <w:szCs w:val="24"/>
    </w:rPr>
  </w:style>
  <w:style w:type="paragraph" w:customStyle="1" w:styleId="LogoAlt">
    <w:name w:val="Logo Alt."/>
    <w:basedOn w:val="Normal"/>
    <w:uiPriority w:val="99"/>
    <w:unhideWhenUsed/>
    <w:rsid w:val="000D0A85"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rsid w:val="000D0A85"/>
    <w:pPr>
      <w:spacing w:after="0" w:line="240" w:lineRule="auto"/>
    </w:pPr>
    <w:rPr>
      <w:i/>
      <w:iCs/>
      <w:szCs w:val="18"/>
    </w:rPr>
  </w:style>
  <w:style w:type="table" w:customStyle="1" w:styleId="TipTable">
    <w:name w:val="Tip Table"/>
    <w:basedOn w:val="TableNormal"/>
    <w:uiPriority w:val="99"/>
    <w:rsid w:val="000D0A85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AFC2FF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0D0A85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rsid w:val="000D0A85"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14"/>
    <w:rsid w:val="000D0A85"/>
    <w:rPr>
      <w:rFonts w:asciiTheme="majorHAnsi" w:eastAsiaTheme="majorEastAsia" w:hAnsiTheme="majorHAnsi" w:cstheme="majorBidi"/>
      <w:i/>
      <w:iCs/>
      <w:color w:val="001354" w:themeColor="accent1" w:themeShade="BF"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0D0A85"/>
    <w:pPr>
      <w:tabs>
        <w:tab w:val="left" w:pos="851"/>
        <w:tab w:val="left" w:pos="1588"/>
        <w:tab w:val="right" w:leader="underscore" w:pos="8505"/>
      </w:tabs>
      <w:spacing w:line="240" w:lineRule="auto"/>
      <w:ind w:left="1360" w:right="521" w:hanging="680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0D0A85"/>
    <w:pPr>
      <w:spacing w:after="100"/>
      <w:ind w:left="720" w:right="3240"/>
    </w:pPr>
  </w:style>
  <w:style w:type="paragraph" w:customStyle="1" w:styleId="OlympicText">
    <w:name w:val="Olympic Text"/>
    <w:rsid w:val="000D0A85"/>
    <w:pPr>
      <w:spacing w:after="0" w:line="240" w:lineRule="auto"/>
      <w:ind w:left="1080"/>
      <w:jc w:val="both"/>
    </w:pPr>
    <w:rPr>
      <w:rFonts w:ascii="Arial" w:eastAsia="Times New Roman" w:hAnsi="Arial" w:cs="Times New Roman"/>
      <w:color w:val="auto"/>
      <w:lang w:val="en-AU"/>
    </w:rPr>
  </w:style>
  <w:style w:type="paragraph" w:styleId="BodyText">
    <w:name w:val="Body Text"/>
    <w:link w:val="BodyTextChar"/>
    <w:rsid w:val="000D0A85"/>
    <w:pPr>
      <w:spacing w:after="120" w:line="240" w:lineRule="auto"/>
      <w:ind w:left="1077"/>
      <w:jc w:val="both"/>
    </w:pPr>
    <w:rPr>
      <w:rFonts w:ascii="Arial" w:eastAsia="Times New Roman" w:hAnsi="Arial" w:cs="Times New Roman"/>
      <w:color w:val="auto"/>
    </w:rPr>
  </w:style>
  <w:style w:type="character" w:customStyle="1" w:styleId="BodyTextChar">
    <w:name w:val="Body Text Char"/>
    <w:basedOn w:val="DefaultParagraphFont"/>
    <w:link w:val="BodyText"/>
    <w:rsid w:val="000D0A85"/>
    <w:rPr>
      <w:rFonts w:ascii="Arial" w:eastAsia="Times New Roman" w:hAnsi="Arial" w:cs="Times New Roman"/>
      <w:color w:val="auto"/>
    </w:rPr>
  </w:style>
  <w:style w:type="paragraph" w:customStyle="1" w:styleId="Heading2unnumbered">
    <w:name w:val="Heading 2 unnumbered"/>
    <w:next w:val="Normal"/>
    <w:uiPriority w:val="14"/>
    <w:rsid w:val="000D0A85"/>
    <w:pPr>
      <w:spacing w:before="240" w:after="180" w:line="240" w:lineRule="auto"/>
    </w:pPr>
    <w:rPr>
      <w:rFonts w:ascii="Arial" w:eastAsia="Times New Roman" w:hAnsi="Arial" w:cs="Times New Roman"/>
      <w:b/>
      <w:bCs/>
      <w:color w:val="auto"/>
      <w:sz w:val="28"/>
      <w:lang w:val="en-AU"/>
    </w:rPr>
  </w:style>
  <w:style w:type="paragraph" w:customStyle="1" w:styleId="TableHeadingRow">
    <w:name w:val="Table Heading Row"/>
    <w:uiPriority w:val="13"/>
    <w:rsid w:val="000D0A85"/>
    <w:pPr>
      <w:spacing w:before="80" w:after="80" w:line="240" w:lineRule="auto"/>
    </w:pPr>
    <w:rPr>
      <w:rFonts w:ascii="Arial" w:eastAsia="Times New Roman" w:hAnsi="Arial" w:cs="Times New Roman"/>
      <w:b/>
      <w:color w:val="FFFFFF"/>
      <w:sz w:val="22"/>
      <w:szCs w:val="24"/>
    </w:rPr>
  </w:style>
  <w:style w:type="paragraph" w:customStyle="1" w:styleId="Tabletext">
    <w:name w:val="Table text"/>
    <w:rsid w:val="000D0A85"/>
    <w:pPr>
      <w:spacing w:before="60" w:after="60" w:line="240" w:lineRule="auto"/>
    </w:pPr>
    <w:rPr>
      <w:rFonts w:ascii="Arial" w:eastAsia="Times New Roman" w:hAnsi="Arial" w:cs="Times New Roman"/>
      <w:color w:val="000000"/>
      <w:szCs w:val="24"/>
    </w:rPr>
  </w:style>
  <w:style w:type="character" w:customStyle="1" w:styleId="Heading5Char">
    <w:name w:val="Heading 5 Char"/>
    <w:basedOn w:val="DefaultParagraphFont"/>
    <w:link w:val="Heading5"/>
    <w:uiPriority w:val="14"/>
    <w:rsid w:val="000D0A85"/>
    <w:rPr>
      <w:rFonts w:ascii="Franklin Gothic Book" w:eastAsiaTheme="majorEastAsia" w:hAnsi="Franklin Gothic Book" w:cstheme="majorBidi"/>
      <w:color w:val="001354" w:themeColor="accent1" w:themeShade="BF"/>
      <w:sz w:val="18"/>
    </w:rPr>
  </w:style>
  <w:style w:type="paragraph" w:customStyle="1" w:styleId="Bold">
    <w:name w:val="Bold"/>
    <w:basedOn w:val="Normal"/>
    <w:link w:val="BoldChar"/>
    <w:uiPriority w:val="1"/>
    <w:qFormat/>
    <w:rsid w:val="000D0A85"/>
    <w:rPr>
      <w:b/>
    </w:rPr>
  </w:style>
  <w:style w:type="character" w:customStyle="1" w:styleId="Heading6Char">
    <w:name w:val="Heading 6 Char"/>
    <w:basedOn w:val="DefaultParagraphFont"/>
    <w:link w:val="Heading6"/>
    <w:uiPriority w:val="14"/>
    <w:semiHidden/>
    <w:rsid w:val="000D0A85"/>
    <w:rPr>
      <w:rFonts w:asciiTheme="majorHAnsi" w:eastAsiaTheme="majorEastAsia" w:hAnsiTheme="majorHAnsi" w:cstheme="majorBidi"/>
      <w:color w:val="000D38" w:themeColor="accent1" w:themeShade="7F"/>
      <w:sz w:val="18"/>
    </w:rPr>
  </w:style>
  <w:style w:type="character" w:customStyle="1" w:styleId="BoldChar">
    <w:name w:val="Bold Char"/>
    <w:basedOn w:val="DefaultParagraphFont"/>
    <w:link w:val="Bold"/>
    <w:uiPriority w:val="1"/>
    <w:rsid w:val="000D0A85"/>
    <w:rPr>
      <w:rFonts w:ascii="Franklin Gothic Book" w:hAnsi="Franklin Gothic Book"/>
      <w:b/>
      <w:color w:val="000000" w:themeColor="tex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A85"/>
    <w:rPr>
      <w:rFonts w:asciiTheme="majorHAnsi" w:eastAsiaTheme="majorEastAsia" w:hAnsiTheme="majorHAnsi" w:cstheme="majorBidi"/>
      <w:i/>
      <w:iCs/>
      <w:color w:val="000D38" w:themeColor="accent1" w:themeShade="7F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A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A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erOLY">
    <w:name w:val="Table Header OLY"/>
    <w:basedOn w:val="Normal"/>
    <w:link w:val="TableHeaderOLYChar"/>
    <w:uiPriority w:val="5"/>
    <w:rsid w:val="000D0A85"/>
    <w:pPr>
      <w:spacing w:before="60" w:after="60" w:line="240" w:lineRule="auto"/>
    </w:pPr>
    <w:rPr>
      <w:rFonts w:asciiTheme="majorHAnsi" w:hAnsiTheme="majorHAnsi"/>
      <w:b/>
      <w:caps/>
      <w:color w:val="FFFFFF" w:themeColor="background1"/>
      <w:sz w:val="22"/>
    </w:rPr>
  </w:style>
  <w:style w:type="paragraph" w:customStyle="1" w:styleId="SubHead-nonumbers">
    <w:name w:val="Sub Head - no numbers"/>
    <w:link w:val="SubHead-nonumbersChar"/>
    <w:uiPriority w:val="7"/>
    <w:qFormat/>
    <w:rsid w:val="000D0A85"/>
    <w:pPr>
      <w:keepNext/>
      <w:keepLines/>
      <w:spacing w:after="40"/>
    </w:pPr>
    <w:rPr>
      <w:rFonts w:ascii="Century Gothic" w:hAnsi="Century Gothic"/>
      <w:bCs/>
      <w:color w:val="0094CE"/>
      <w:sz w:val="26"/>
      <w:szCs w:val="26"/>
    </w:rPr>
  </w:style>
  <w:style w:type="character" w:customStyle="1" w:styleId="TableHeaderOLYChar">
    <w:name w:val="Table Header OLY Char"/>
    <w:basedOn w:val="DefaultParagraphFont"/>
    <w:link w:val="TableHeaderOLY"/>
    <w:uiPriority w:val="5"/>
    <w:rsid w:val="000D0A85"/>
    <w:rPr>
      <w:rFonts w:asciiTheme="majorHAnsi" w:hAnsiTheme="majorHAnsi"/>
      <w:b/>
      <w:caps/>
      <w:color w:val="FFFFFF" w:themeColor="background1"/>
      <w:sz w:val="22"/>
    </w:rPr>
  </w:style>
  <w:style w:type="paragraph" w:styleId="ListParagraph">
    <w:name w:val="List Paragraph"/>
    <w:basedOn w:val="Normal"/>
    <w:uiPriority w:val="34"/>
    <w:qFormat/>
    <w:rsid w:val="000D0A85"/>
    <w:pPr>
      <w:numPr>
        <w:numId w:val="7"/>
      </w:numPr>
      <w:contextualSpacing/>
    </w:pPr>
    <w:rPr>
      <w:lang w:val="en-US"/>
    </w:rPr>
  </w:style>
  <w:style w:type="character" w:customStyle="1" w:styleId="SubHead-nonumbersChar">
    <w:name w:val="Sub Head - no numbers Char"/>
    <w:basedOn w:val="Heading2Char"/>
    <w:link w:val="SubHead-nonumbers"/>
    <w:uiPriority w:val="7"/>
    <w:rsid w:val="000D0A85"/>
    <w:rPr>
      <w:rFonts w:ascii="Century Gothic" w:hAnsi="Century Gothic"/>
      <w:b w:val="0"/>
      <w:bCs/>
      <w:color w:val="0094CE"/>
      <w:sz w:val="26"/>
      <w:szCs w:val="26"/>
    </w:rPr>
  </w:style>
  <w:style w:type="paragraph" w:customStyle="1" w:styleId="NOTESONLY">
    <w:name w:val="NOTES ONLY"/>
    <w:basedOn w:val="Normal"/>
    <w:link w:val="NOTESONLYChar"/>
    <w:uiPriority w:val="11"/>
    <w:qFormat/>
    <w:rsid w:val="000D0A85"/>
    <w:rPr>
      <w:color w:val="00B050"/>
    </w:rPr>
  </w:style>
  <w:style w:type="character" w:customStyle="1" w:styleId="NOTESONLYChar">
    <w:name w:val="NOTES ONLY Char"/>
    <w:basedOn w:val="DefaultParagraphFont"/>
    <w:link w:val="NOTESONLY"/>
    <w:uiPriority w:val="11"/>
    <w:rsid w:val="000D0A85"/>
    <w:rPr>
      <w:rFonts w:ascii="Franklin Gothic Book" w:hAnsi="Franklin Gothic Book"/>
      <w:color w:val="00B050"/>
      <w:sz w:val="18"/>
    </w:rPr>
  </w:style>
  <w:style w:type="paragraph" w:customStyle="1" w:styleId="TableHeader">
    <w:name w:val="Table Header"/>
    <w:basedOn w:val="Normal"/>
    <w:link w:val="TableHeaderChar"/>
    <w:uiPriority w:val="19"/>
    <w:rsid w:val="000D0A85"/>
    <w:pPr>
      <w:spacing w:before="60" w:after="60" w:line="240" w:lineRule="auto"/>
    </w:pPr>
    <w:rPr>
      <w:rFonts w:asciiTheme="majorHAnsi" w:hAnsiTheme="majorHAnsi"/>
      <w:b/>
      <w:caps/>
      <w:color w:val="FFFFFF" w:themeColor="background1"/>
      <w:sz w:val="22"/>
    </w:rPr>
  </w:style>
  <w:style w:type="character" w:customStyle="1" w:styleId="TableHeaderChar">
    <w:name w:val="Table Header Char"/>
    <w:basedOn w:val="DefaultParagraphFont"/>
    <w:link w:val="TableHeader"/>
    <w:uiPriority w:val="19"/>
    <w:rsid w:val="000D0A85"/>
    <w:rPr>
      <w:rFonts w:asciiTheme="majorHAnsi" w:hAnsiTheme="majorHAnsi"/>
      <w:b/>
      <w:caps/>
      <w:color w:val="FFFFFF" w:themeColor="background1"/>
      <w:sz w:val="22"/>
    </w:rPr>
  </w:style>
  <w:style w:type="paragraph" w:customStyle="1" w:styleId="Notesline">
    <w:name w:val="Notes line"/>
    <w:rsid w:val="000D0A85"/>
    <w:pPr>
      <w:spacing w:before="120" w:after="40" w:line="240" w:lineRule="auto"/>
    </w:pPr>
    <w:rPr>
      <w:rFonts w:ascii="Arial" w:eastAsia="Times New Roman" w:hAnsi="Arial" w:cs="Times New Roman"/>
      <w:i/>
      <w:color w:val="000000"/>
      <w:sz w:val="18"/>
      <w:szCs w:val="24"/>
    </w:rPr>
  </w:style>
  <w:style w:type="paragraph" w:customStyle="1" w:styleId="Notesnumbered">
    <w:name w:val="Notes numbered"/>
    <w:rsid w:val="000D0A85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i/>
      <w:color w:val="000000"/>
      <w:sz w:val="18"/>
      <w:szCs w:val="24"/>
    </w:rPr>
  </w:style>
  <w:style w:type="paragraph" w:styleId="ListBullet">
    <w:name w:val="List Bullet"/>
    <w:basedOn w:val="Normal"/>
    <w:uiPriority w:val="99"/>
    <w:unhideWhenUsed/>
    <w:rsid w:val="000D0A85"/>
    <w:pPr>
      <w:numPr>
        <w:numId w:val="5"/>
      </w:numPr>
      <w:tabs>
        <w:tab w:val="clear" w:pos="360"/>
        <w:tab w:val="num" w:pos="1080"/>
      </w:tabs>
      <w:spacing w:line="240" w:lineRule="auto"/>
      <w:contextualSpacing/>
    </w:pPr>
    <w:rPr>
      <w:rFonts w:ascii="Calibri" w:eastAsiaTheme="minorHAnsi" w:hAnsi="Calibri"/>
      <w:color w:val="auto"/>
      <w:sz w:val="22"/>
      <w:szCs w:val="22"/>
      <w:lang w:val="en-US"/>
    </w:rPr>
  </w:style>
  <w:style w:type="paragraph" w:styleId="ListNumber2">
    <w:name w:val="List Number 2"/>
    <w:basedOn w:val="Normal"/>
    <w:uiPriority w:val="99"/>
    <w:unhideWhenUsed/>
    <w:rsid w:val="000D0A85"/>
    <w:pPr>
      <w:numPr>
        <w:numId w:val="6"/>
      </w:numPr>
      <w:spacing w:line="240" w:lineRule="auto"/>
      <w:contextualSpacing/>
    </w:pPr>
    <w:rPr>
      <w:rFonts w:ascii="Calibri" w:eastAsiaTheme="minorHAnsi" w:hAnsi="Calibri"/>
      <w:color w:val="auto"/>
      <w:sz w:val="22"/>
      <w:szCs w:val="22"/>
      <w:lang w:val="en-US"/>
    </w:rPr>
  </w:style>
  <w:style w:type="table" w:customStyle="1" w:styleId="Olympic33Table">
    <w:name w:val="Olympic 33 Table"/>
    <w:basedOn w:val="GridTable4-Accent1"/>
    <w:uiPriority w:val="99"/>
    <w:rsid w:val="000D0A85"/>
    <w:rPr>
      <w:rFonts w:ascii="Franklin Gothic Book" w:hAnsi="Franklin Gothic Book"/>
      <w:color w:val="FFFFFF" w:themeColor="background1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Franklin Gothic Book" w:hAnsi="Franklin Gothic Book"/>
        <w:b/>
        <w:bCs/>
        <w:caps/>
        <w:smallCaps w:val="0"/>
        <w:strike w:val="0"/>
        <w:dstrike w:val="0"/>
        <w:vanish w:val="0"/>
        <w:color w:val="FFFFFF" w:themeColor="background1"/>
        <w:sz w:val="22"/>
        <w:u w:val="none"/>
        <w:vertAlign w:val="baseline"/>
      </w:rPr>
      <w:tblPr/>
      <w:tcPr>
        <w:tcBorders>
          <w:top w:val="single" w:sz="4" w:space="0" w:color="001B71" w:themeColor="accent1"/>
          <w:left w:val="single" w:sz="4" w:space="0" w:color="001B71" w:themeColor="accent1"/>
          <w:bottom w:val="single" w:sz="4" w:space="0" w:color="001B71" w:themeColor="accent1"/>
          <w:right w:val="single" w:sz="4" w:space="0" w:color="001B71" w:themeColor="accent1"/>
          <w:insideH w:val="nil"/>
          <w:insideV w:val="nil"/>
        </w:tcBorders>
        <w:shd w:val="clear" w:color="auto" w:fill="00415A"/>
      </w:tcPr>
    </w:tblStylePr>
    <w:tblStylePr w:type="lastRow">
      <w:rPr>
        <w:b/>
        <w:bCs/>
      </w:rPr>
      <w:tblPr/>
      <w:tcPr>
        <w:tcBorders>
          <w:top w:val="double" w:sz="4" w:space="0" w:color="001B71" w:themeColor="accent1"/>
        </w:tcBorders>
      </w:tcPr>
    </w:tblStylePr>
    <w:tblStylePr w:type="firstCol">
      <w:rPr>
        <w:rFonts w:asciiTheme="minorHAnsi" w:hAnsiTheme="minorHAnsi"/>
        <w:b/>
        <w:bCs/>
        <w:sz w:val="18"/>
      </w:rPr>
    </w:tblStylePr>
    <w:tblStylePr w:type="lastCol">
      <w:rPr>
        <w:rFonts w:asciiTheme="minorHAnsi" w:hAnsiTheme="minorHAnsi"/>
        <w:b w:val="0"/>
        <w:bCs/>
        <w:sz w:val="20"/>
      </w:rPr>
    </w:tblStylePr>
    <w:tblStylePr w:type="band1Vert">
      <w:tblPr/>
      <w:tcPr>
        <w:shd w:val="clear" w:color="auto" w:fill="E6F5FB"/>
      </w:tcPr>
    </w:tblStylePr>
    <w:tblStylePr w:type="band1Horz">
      <w:tblPr/>
      <w:tcPr>
        <w:shd w:val="clear" w:color="auto" w:fill="E6F5FB"/>
      </w:tcPr>
    </w:tblStylePr>
  </w:style>
  <w:style w:type="table" w:styleId="GridTable4-Accent1">
    <w:name w:val="Grid Table 4 Accent 1"/>
    <w:basedOn w:val="TableNormal"/>
    <w:uiPriority w:val="49"/>
    <w:rsid w:val="000D0A85"/>
    <w:pPr>
      <w:spacing w:after="0" w:line="240" w:lineRule="auto"/>
    </w:pPr>
    <w:tblPr>
      <w:tblStyleRowBandSize w:val="1"/>
      <w:tblStyleColBandSize w:val="1"/>
      <w:tblBorders>
        <w:top w:val="single" w:sz="4" w:space="0" w:color="1048FF" w:themeColor="accent1" w:themeTint="99"/>
        <w:left w:val="single" w:sz="4" w:space="0" w:color="1048FF" w:themeColor="accent1" w:themeTint="99"/>
        <w:bottom w:val="single" w:sz="4" w:space="0" w:color="1048FF" w:themeColor="accent1" w:themeTint="99"/>
        <w:right w:val="single" w:sz="4" w:space="0" w:color="1048FF" w:themeColor="accent1" w:themeTint="99"/>
        <w:insideH w:val="single" w:sz="4" w:space="0" w:color="1048FF" w:themeColor="accent1" w:themeTint="99"/>
        <w:insideV w:val="single" w:sz="4" w:space="0" w:color="1048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1B71" w:themeColor="accent1"/>
          <w:left w:val="single" w:sz="4" w:space="0" w:color="001B71" w:themeColor="accent1"/>
          <w:bottom w:val="single" w:sz="4" w:space="0" w:color="001B71" w:themeColor="accent1"/>
          <w:right w:val="single" w:sz="4" w:space="0" w:color="001B71" w:themeColor="accent1"/>
          <w:insideH w:val="nil"/>
          <w:insideV w:val="nil"/>
        </w:tcBorders>
        <w:shd w:val="clear" w:color="auto" w:fill="001B71" w:themeFill="accent1"/>
      </w:tcPr>
    </w:tblStylePr>
    <w:tblStylePr w:type="lastRow">
      <w:rPr>
        <w:b/>
        <w:bCs/>
      </w:rPr>
      <w:tblPr/>
      <w:tcPr>
        <w:tcBorders>
          <w:top w:val="double" w:sz="4" w:space="0" w:color="001B7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C2FF" w:themeFill="accent1" w:themeFillTint="33"/>
      </w:tcPr>
    </w:tblStylePr>
    <w:tblStylePr w:type="band1Horz">
      <w:tblPr/>
      <w:tcPr>
        <w:shd w:val="clear" w:color="auto" w:fill="AFC2FF" w:themeFill="accent1" w:themeFillTint="33"/>
      </w:tcPr>
    </w:tblStylePr>
  </w:style>
  <w:style w:type="numbering" w:customStyle="1" w:styleId="OLYmultilevellist">
    <w:name w:val="OLY multilevel list"/>
    <w:uiPriority w:val="99"/>
    <w:rsid w:val="000D0A85"/>
    <w:pPr>
      <w:numPr>
        <w:numId w:val="9"/>
      </w:numPr>
    </w:pPr>
  </w:style>
  <w:style w:type="paragraph" w:customStyle="1" w:styleId="BasicParagraph">
    <w:name w:val="[Basic Paragraph]"/>
    <w:basedOn w:val="Normal"/>
    <w:uiPriority w:val="99"/>
    <w:rsid w:val="000D0A85"/>
    <w:pPr>
      <w:autoSpaceDE w:val="0"/>
      <w:autoSpaceDN w:val="0"/>
      <w:adjustRightInd w:val="0"/>
      <w:spacing w:before="0"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0A85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A85"/>
    <w:rPr>
      <w:rFonts w:ascii="Segoe UI" w:hAnsi="Segoe UI" w:cs="Segoe UI"/>
      <w:color w:val="000000" w:themeColor="text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D0A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D0A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0D0A85"/>
    <w:rPr>
      <w:rFonts w:ascii="Franklin Gothic Book" w:hAnsi="Franklin Gothic Book"/>
      <w:color w:val="000000" w:themeColor="text1"/>
      <w:sz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0A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0A85"/>
    <w:rPr>
      <w:rFonts w:ascii="Franklin Gothic Book" w:hAnsi="Franklin Gothic Book"/>
      <w:b/>
      <w:bCs/>
      <w:color w:val="000000" w:themeColor="text1"/>
      <w:sz w:val="18"/>
    </w:rPr>
  </w:style>
  <w:style w:type="character" w:customStyle="1" w:styleId="eop">
    <w:name w:val="eop"/>
    <w:basedOn w:val="DefaultParagraphFont"/>
    <w:rsid w:val="000D0A85"/>
  </w:style>
  <w:style w:type="character" w:styleId="FollowedHyperlink">
    <w:name w:val="FollowedHyperlink"/>
    <w:basedOn w:val="DefaultParagraphFont"/>
    <w:uiPriority w:val="99"/>
    <w:semiHidden/>
    <w:unhideWhenUsed/>
    <w:rsid w:val="000D0A85"/>
    <w:rPr>
      <w:color w:val="0070C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D0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0D0A85"/>
  </w:style>
  <w:style w:type="paragraph" w:customStyle="1" w:styleId="paragraph">
    <w:name w:val="paragraph"/>
    <w:basedOn w:val="Normal"/>
    <w:rsid w:val="000D0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NZ"/>
    </w:rPr>
  </w:style>
  <w:style w:type="paragraph" w:customStyle="1" w:styleId="project-blockblock-element">
    <w:name w:val="project-block__block-element"/>
    <w:basedOn w:val="Normal"/>
    <w:rsid w:val="000D0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NZ"/>
    </w:rPr>
  </w:style>
  <w:style w:type="paragraph" w:styleId="TOC5">
    <w:name w:val="toc 5"/>
    <w:basedOn w:val="Normal"/>
    <w:next w:val="Normal"/>
    <w:autoRedefine/>
    <w:uiPriority w:val="39"/>
    <w:unhideWhenUsed/>
    <w:rsid w:val="000D0A85"/>
    <w:pPr>
      <w:spacing w:before="0" w:after="100" w:line="259" w:lineRule="auto"/>
      <w:ind w:left="880"/>
    </w:pPr>
    <w:rPr>
      <w:color w:val="auto"/>
      <w:kern w:val="2"/>
      <w:sz w:val="22"/>
      <w:szCs w:val="22"/>
      <w:lang w:eastAsia="en-NZ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D0A85"/>
    <w:pPr>
      <w:spacing w:before="0" w:after="100" w:line="259" w:lineRule="auto"/>
      <w:ind w:left="1100"/>
    </w:pPr>
    <w:rPr>
      <w:color w:val="auto"/>
      <w:kern w:val="2"/>
      <w:sz w:val="22"/>
      <w:szCs w:val="22"/>
      <w:lang w:eastAsia="en-NZ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D0A85"/>
    <w:pPr>
      <w:spacing w:before="0" w:after="100" w:line="259" w:lineRule="auto"/>
      <w:ind w:left="1320"/>
    </w:pPr>
    <w:rPr>
      <w:color w:val="auto"/>
      <w:kern w:val="2"/>
      <w:sz w:val="22"/>
      <w:szCs w:val="22"/>
      <w:lang w:eastAsia="en-NZ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D0A85"/>
    <w:pPr>
      <w:spacing w:before="0" w:after="100" w:line="259" w:lineRule="auto"/>
      <w:ind w:left="1540"/>
    </w:pPr>
    <w:rPr>
      <w:color w:val="auto"/>
      <w:kern w:val="2"/>
      <w:sz w:val="22"/>
      <w:szCs w:val="22"/>
      <w:lang w:eastAsia="en-NZ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D0A85"/>
    <w:pPr>
      <w:spacing w:before="0" w:after="100" w:line="259" w:lineRule="auto"/>
      <w:ind w:left="1760"/>
    </w:pPr>
    <w:rPr>
      <w:color w:val="auto"/>
      <w:kern w:val="2"/>
      <w:sz w:val="22"/>
      <w:szCs w:val="22"/>
      <w:lang w:eastAsia="en-NZ"/>
      <w14:ligatures w14:val="standardContextual"/>
    </w:rPr>
  </w:style>
  <w:style w:type="character" w:customStyle="1" w:styleId="ui-provider">
    <w:name w:val="ui-provider"/>
    <w:basedOn w:val="DefaultParagraphFont"/>
    <w:rsid w:val="000D0A85"/>
  </w:style>
  <w:style w:type="character" w:styleId="UnresolvedMention">
    <w:name w:val="Unresolved Mention"/>
    <w:basedOn w:val="DefaultParagraphFont"/>
    <w:uiPriority w:val="99"/>
    <w:semiHidden/>
    <w:unhideWhenUsed/>
    <w:rsid w:val="000D0A85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0A85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0D0A85"/>
    <w:pPr>
      <w:spacing w:after="120" w:line="276" w:lineRule="auto"/>
    </w:pPr>
    <w:rPr>
      <w:rFonts w:ascii="Franklin Gothic Book" w:eastAsiaTheme="minorHAnsi" w:hAnsi="Franklin Gothic Book"/>
      <w:color w:val="000000" w:themeColor="text1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rFonts w:asciiTheme="minorHAnsi" w:hAnsiTheme="minorHAnsi"/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OLYNEWTABLE">
    <w:name w:val="OLY NEW TABLE"/>
    <w:basedOn w:val="GridTable4-Accent1"/>
    <w:uiPriority w:val="99"/>
    <w:rsid w:val="000D0A85"/>
    <w:tblPr>
      <w:tblBorders>
        <w:top w:val="single" w:sz="4" w:space="0" w:color="001B71" w:themeColor="accent1"/>
        <w:left w:val="single" w:sz="4" w:space="0" w:color="001B71" w:themeColor="accent1"/>
        <w:bottom w:val="single" w:sz="4" w:space="0" w:color="001B71" w:themeColor="accent1"/>
        <w:right w:val="single" w:sz="4" w:space="0" w:color="001B71" w:themeColor="accent1"/>
        <w:insideH w:val="single" w:sz="4" w:space="0" w:color="001B71" w:themeColor="accent1"/>
        <w:insideV w:val="single" w:sz="4" w:space="0" w:color="001B71" w:themeColor="accent1"/>
      </w:tblBorders>
    </w:tblPr>
    <w:tblStylePr w:type="firstRow">
      <w:pPr>
        <w:jc w:val="left"/>
      </w:pPr>
      <w:rPr>
        <w:rFonts w:asciiTheme="majorHAnsi" w:hAnsiTheme="majorHAnsi"/>
        <w:b/>
        <w:bCs/>
        <w:caps/>
        <w:smallCaps w:val="0"/>
        <w:strike w:val="0"/>
        <w:dstrike w:val="0"/>
        <w:vanish w:val="0"/>
        <w:color w:val="F2F2F2" w:themeColor="background1" w:themeShade="F2"/>
        <w:sz w:val="22"/>
        <w:u w:val="none"/>
        <w:vertAlign w:val="baseline"/>
      </w:rPr>
      <w:tblPr/>
      <w:tcPr>
        <w:tcBorders>
          <w:top w:val="single" w:sz="4" w:space="0" w:color="001B71" w:themeColor="accent1"/>
          <w:left w:val="single" w:sz="4" w:space="0" w:color="001B71" w:themeColor="accent1"/>
          <w:bottom w:val="single" w:sz="4" w:space="0" w:color="001B71" w:themeColor="accent1"/>
          <w:right w:val="single" w:sz="4" w:space="0" w:color="001B71" w:themeColor="accent1"/>
          <w:insideH w:val="nil"/>
          <w:insideV w:val="nil"/>
        </w:tcBorders>
        <w:shd w:val="clear" w:color="auto" w:fill="001B71" w:themeFill="accent1"/>
        <w:vAlign w:val="center"/>
      </w:tcPr>
    </w:tblStylePr>
    <w:tblStylePr w:type="lastRow">
      <w:rPr>
        <w:b/>
        <w:bCs/>
      </w:rPr>
      <w:tblPr/>
      <w:tcPr>
        <w:tcBorders>
          <w:top w:val="double" w:sz="4" w:space="0" w:color="001B71" w:themeColor="accent1"/>
        </w:tcBorders>
      </w:tcPr>
    </w:tblStylePr>
    <w:tblStylePr w:type="firstCol">
      <w:rPr>
        <w:rFonts w:asciiTheme="minorHAnsi" w:hAnsiTheme="minorHAnsi"/>
        <w:b w:val="0"/>
        <w:bCs/>
        <w:sz w:val="20"/>
      </w:rPr>
    </w:tblStylePr>
    <w:tblStylePr w:type="lastCol">
      <w:rPr>
        <w:rFonts w:asciiTheme="minorHAnsi" w:hAnsiTheme="minorHAnsi"/>
        <w:b w:val="0"/>
        <w:bCs/>
        <w:sz w:val="20"/>
      </w:rPr>
    </w:tblStylePr>
    <w:tblStylePr w:type="band1Vert">
      <w:tblPr/>
      <w:tcPr>
        <w:shd w:val="clear" w:color="auto" w:fill="AFC2FF" w:themeFill="accent1" w:themeFillTint="33"/>
      </w:tcPr>
    </w:tblStylePr>
    <w:tblStylePr w:type="band1Horz">
      <w:tblPr/>
      <w:tcPr>
        <w:shd w:val="clear" w:color="auto" w:fill="AFC2FF" w:themeFill="accent1" w:themeFillTint="33"/>
      </w:tcPr>
    </w:tblStylePr>
  </w:style>
  <w:style w:type="table" w:customStyle="1" w:styleId="OLYNEWTABLE3">
    <w:name w:val="OLY NEW TABLE3"/>
    <w:basedOn w:val="GridTable4-Accent1"/>
    <w:uiPriority w:val="99"/>
    <w:rsid w:val="000D0A85"/>
    <w:tblPr>
      <w:tblBorders>
        <w:top w:val="single" w:sz="4" w:space="0" w:color="001B71" w:themeColor="accent1"/>
        <w:left w:val="single" w:sz="4" w:space="0" w:color="001B71" w:themeColor="accent1"/>
        <w:bottom w:val="single" w:sz="4" w:space="0" w:color="001B71" w:themeColor="accent1"/>
        <w:right w:val="single" w:sz="4" w:space="0" w:color="001B71" w:themeColor="accent1"/>
        <w:insideH w:val="single" w:sz="4" w:space="0" w:color="001B71" w:themeColor="accent1"/>
        <w:insideV w:val="single" w:sz="4" w:space="0" w:color="001B71" w:themeColor="accent1"/>
      </w:tblBorders>
    </w:tblPr>
    <w:tblStylePr w:type="firstRow">
      <w:pPr>
        <w:jc w:val="left"/>
      </w:pPr>
      <w:rPr>
        <w:rFonts w:asciiTheme="majorHAnsi" w:hAnsiTheme="majorHAnsi"/>
        <w:b/>
        <w:bCs/>
        <w:caps/>
        <w:smallCaps w:val="0"/>
        <w:strike w:val="0"/>
        <w:dstrike w:val="0"/>
        <w:vanish w:val="0"/>
        <w:color w:val="F2F2F2" w:themeColor="background1" w:themeShade="F2"/>
        <w:sz w:val="22"/>
        <w:u w:val="none"/>
        <w:vertAlign w:val="baseline"/>
      </w:rPr>
      <w:tblPr/>
      <w:tcPr>
        <w:tcBorders>
          <w:top w:val="single" w:sz="4" w:space="0" w:color="001B71" w:themeColor="accent1"/>
          <w:left w:val="single" w:sz="4" w:space="0" w:color="001B71" w:themeColor="accent1"/>
          <w:bottom w:val="single" w:sz="4" w:space="0" w:color="001B71" w:themeColor="accent1"/>
          <w:right w:val="single" w:sz="4" w:space="0" w:color="001B71" w:themeColor="accent1"/>
          <w:insideH w:val="nil"/>
          <w:insideV w:val="nil"/>
        </w:tcBorders>
        <w:shd w:val="clear" w:color="auto" w:fill="001B71" w:themeFill="accent1"/>
        <w:vAlign w:val="center"/>
      </w:tcPr>
    </w:tblStylePr>
    <w:tblStylePr w:type="lastRow">
      <w:rPr>
        <w:b/>
        <w:bCs/>
      </w:rPr>
      <w:tblPr/>
      <w:tcPr>
        <w:tcBorders>
          <w:top w:val="double" w:sz="4" w:space="0" w:color="001B71" w:themeColor="accent1"/>
        </w:tcBorders>
      </w:tcPr>
    </w:tblStylePr>
    <w:tblStylePr w:type="firstCol">
      <w:rPr>
        <w:rFonts w:asciiTheme="minorHAnsi" w:hAnsiTheme="minorHAnsi"/>
        <w:b w:val="0"/>
        <w:bCs/>
        <w:sz w:val="20"/>
      </w:rPr>
    </w:tblStylePr>
    <w:tblStylePr w:type="lastCol">
      <w:rPr>
        <w:rFonts w:asciiTheme="minorHAnsi" w:hAnsiTheme="minorHAnsi"/>
        <w:b w:val="0"/>
        <w:bCs/>
        <w:sz w:val="20"/>
      </w:rPr>
    </w:tblStylePr>
    <w:tblStylePr w:type="band1Vert">
      <w:tblPr/>
      <w:tcPr>
        <w:shd w:val="clear" w:color="auto" w:fill="AFC2FF" w:themeFill="accent1" w:themeFillTint="33"/>
      </w:tcPr>
    </w:tblStylePr>
    <w:tblStylePr w:type="band1Horz">
      <w:tblPr/>
      <w:tcPr>
        <w:shd w:val="clear" w:color="auto" w:fill="AFC2FF" w:themeFill="accent1" w:themeFillTint="33"/>
      </w:tcPr>
    </w:tblStylePr>
  </w:style>
  <w:style w:type="paragraph" w:customStyle="1" w:styleId="Olympic33">
    <w:name w:val="Olympic33"/>
    <w:basedOn w:val="Title"/>
    <w:link w:val="Olympic33Char"/>
    <w:qFormat/>
    <w:rsid w:val="000D0A85"/>
  </w:style>
  <w:style w:type="character" w:customStyle="1" w:styleId="Olympic33Char">
    <w:name w:val="Olympic33 Char"/>
    <w:basedOn w:val="TitleChar"/>
    <w:link w:val="Olympic33"/>
    <w:rsid w:val="000D0A85"/>
    <w:rPr>
      <w:rFonts w:asciiTheme="majorHAnsi" w:eastAsiaTheme="majorEastAsia" w:hAnsiTheme="majorHAnsi" w:cstheme="majorBidi"/>
      <w:color w:val="001B71"/>
      <w:kern w:val="28"/>
      <w:sz w:val="72"/>
      <w:szCs w:val="96"/>
    </w:rPr>
  </w:style>
  <w:style w:type="table" w:styleId="PlainTable1">
    <w:name w:val="Plain Table 1"/>
    <w:basedOn w:val="TableNormal"/>
    <w:uiPriority w:val="41"/>
    <w:rsid w:val="000D0A85"/>
    <w:pPr>
      <w:spacing w:after="0" w:line="240" w:lineRule="auto"/>
    </w:pPr>
    <w:rPr>
      <w:rFonts w:ascii="Franklin Gothic Book" w:eastAsiaTheme="minorHAnsi" w:hAnsi="Franklin Gothic Book"/>
      <w:color w:val="000000" w:themeColor="text1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0D0A85"/>
    <w:pPr>
      <w:spacing w:after="0" w:line="240" w:lineRule="auto"/>
    </w:pPr>
    <w:rPr>
      <w:rFonts w:ascii="Franklin Gothic Book" w:eastAsiaTheme="minorHAnsi" w:hAnsi="Franklin Gothic Book"/>
      <w:color w:val="000000" w:themeColor="text1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ableheader0">
    <w:name w:val="Table_header"/>
    <w:basedOn w:val="Normal"/>
    <w:qFormat/>
    <w:rsid w:val="000D0A85"/>
    <w:pPr>
      <w:spacing w:line="240" w:lineRule="auto"/>
    </w:pPr>
    <w:rPr>
      <w:bCs/>
    </w:rPr>
  </w:style>
  <w:style w:type="table" w:customStyle="1" w:styleId="Table">
    <w:name w:val="Table"/>
    <w:basedOn w:val="Olympic33Table"/>
    <w:uiPriority w:val="99"/>
    <w:rsid w:val="00A2148F"/>
    <w:tblPr/>
    <w:tblStylePr w:type="firstRow">
      <w:pPr>
        <w:jc w:val="left"/>
      </w:pPr>
      <w:rPr>
        <w:rFonts w:ascii="Franklin Gothic Book" w:hAnsi="Franklin Gothic Book"/>
        <w:b/>
        <w:bCs/>
        <w:caps/>
        <w:smallCaps w:val="0"/>
        <w:strike w:val="0"/>
        <w:dstrike w:val="0"/>
        <w:vanish w:val="0"/>
        <w:color w:val="FFFFFF" w:themeColor="background1"/>
        <w:sz w:val="22"/>
        <w:u w:val="none"/>
        <w:vertAlign w:val="baseline"/>
      </w:rPr>
      <w:tblPr/>
      <w:tcPr>
        <w:tcBorders>
          <w:top w:val="single" w:sz="4" w:space="0" w:color="001B71" w:themeColor="accent1"/>
          <w:left w:val="single" w:sz="4" w:space="0" w:color="001B71" w:themeColor="accent1"/>
          <w:bottom w:val="single" w:sz="4" w:space="0" w:color="001B71" w:themeColor="accent1"/>
          <w:right w:val="single" w:sz="4" w:space="0" w:color="001B71" w:themeColor="accent1"/>
          <w:insideH w:val="nil"/>
          <w:insideV w:val="nil"/>
        </w:tcBorders>
        <w:shd w:val="clear" w:color="auto" w:fill="00415A"/>
      </w:tcPr>
    </w:tblStylePr>
    <w:tblStylePr w:type="lastRow">
      <w:rPr>
        <w:b/>
        <w:bCs/>
      </w:rPr>
      <w:tblPr/>
      <w:tcPr>
        <w:tcBorders>
          <w:top w:val="double" w:sz="4" w:space="0" w:color="001B71" w:themeColor="accent1"/>
        </w:tcBorders>
      </w:tcPr>
    </w:tblStylePr>
    <w:tblStylePr w:type="firstCol">
      <w:rPr>
        <w:rFonts w:asciiTheme="minorHAnsi" w:hAnsiTheme="minorHAnsi"/>
        <w:b/>
        <w:bCs/>
        <w:sz w:val="18"/>
      </w:rPr>
    </w:tblStylePr>
    <w:tblStylePr w:type="lastCol">
      <w:rPr>
        <w:rFonts w:asciiTheme="minorHAnsi" w:hAnsiTheme="minorHAnsi"/>
        <w:b w:val="0"/>
        <w:bCs/>
        <w:sz w:val="20"/>
      </w:rPr>
    </w:tblStylePr>
    <w:tblStylePr w:type="band1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5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xx@olympic.co.nz" TargetMode="External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lympicsoftware.sharepoint.com/Olympic%20Templates/+Project%20Documentation/Blank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F97C19A988A44F2B82D2EE25EB43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75B587-522B-4F57-BA79-6A1AB23E6894}"/>
      </w:docPartPr>
      <w:docPartBody>
        <w:p w:rsidR="00A52015" w:rsidRDefault="00000000">
          <w:pPr>
            <w:pStyle w:val="AF97C19A988A44F2B82D2EE25EB43231"/>
          </w:pPr>
          <w:r w:rsidRPr="002446FC">
            <w:rPr>
              <w:rStyle w:val="PlaceholderText"/>
            </w:rPr>
            <w:t>[Title]</w:t>
          </w:r>
        </w:p>
      </w:docPartBody>
    </w:docPart>
    <w:docPart>
      <w:docPartPr>
        <w:name w:val="54F03341A42543E8AE241D70C193ED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FC6F6-5637-48E6-BF94-E2CEE0575B35}"/>
      </w:docPartPr>
      <w:docPartBody>
        <w:p w:rsidR="00A52015" w:rsidRDefault="00000000">
          <w:pPr>
            <w:pStyle w:val="54F03341A42543E8AE241D70C193ED21"/>
          </w:pPr>
          <w:r w:rsidRPr="002446FC">
            <w:rPr>
              <w:rStyle w:val="PlaceholderText"/>
            </w:rPr>
            <w:t>[Subject]</w:t>
          </w:r>
        </w:p>
      </w:docPartBody>
    </w:docPart>
    <w:docPart>
      <w:docPartPr>
        <w:name w:val="8374B70F0EC44976A05053DB334AF4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7CFA1-DBF8-4DD8-9BC9-EACBBFD0366D}"/>
      </w:docPartPr>
      <w:docPartBody>
        <w:p w:rsidR="00A52015" w:rsidRDefault="00000000">
          <w:pPr>
            <w:pStyle w:val="8374B70F0EC44976A05053DB334AF488"/>
          </w:pPr>
          <w:r w:rsidRPr="002446FC">
            <w:rPr>
              <w:rStyle w:val="PlaceholderText"/>
            </w:rPr>
            <w:t>[Keywords]</w:t>
          </w:r>
        </w:p>
      </w:docPartBody>
    </w:docPart>
    <w:docPart>
      <w:docPartPr>
        <w:name w:val="3F56DA1CE5D349C1923EC784CB0322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68D4F-F05A-4872-B9D0-3A9F8A513D1E}"/>
      </w:docPartPr>
      <w:docPartBody>
        <w:p w:rsidR="00A52015" w:rsidRDefault="00000000">
          <w:pPr>
            <w:pStyle w:val="3F56DA1CE5D349C1923EC784CB032286"/>
          </w:pPr>
          <w:r w:rsidRPr="002446FC">
            <w:rPr>
              <w:rStyle w:val="PlaceholderText"/>
            </w:rPr>
            <w:t>[Company]</w:t>
          </w:r>
        </w:p>
      </w:docPartBody>
    </w:docPart>
    <w:docPart>
      <w:docPartPr>
        <w:name w:val="278DF887F94D49D4A1EB778DCBE1EE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44212E-51D6-4A42-A255-67EFA18CD0BD}"/>
      </w:docPartPr>
      <w:docPartBody>
        <w:p w:rsidR="00A52015" w:rsidRDefault="00000000">
          <w:pPr>
            <w:pStyle w:val="278DF887F94D49D4A1EB778DCBE1EEE7"/>
          </w:pPr>
          <w:r w:rsidRPr="00965015">
            <w:rPr>
              <w:rStyle w:val="PlaceholderText"/>
            </w:rPr>
            <w:t>[Title]</w:t>
          </w:r>
        </w:p>
      </w:docPartBody>
    </w:docPart>
    <w:docPart>
      <w:docPartPr>
        <w:name w:val="E88D779B74784F839AFE2B53BCF2A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35DAC-FF28-433B-8CDB-8A04FED1D758}"/>
      </w:docPartPr>
      <w:docPartBody>
        <w:p w:rsidR="00A52015" w:rsidRDefault="00000000">
          <w:pPr>
            <w:pStyle w:val="E88D779B74784F839AFE2B53BCF2A613"/>
          </w:pPr>
          <w:r w:rsidRPr="008B7A83">
            <w:rPr>
              <w:rStyle w:val="PlaceholderText"/>
            </w:rPr>
            <w:t>[Company]</w:t>
          </w:r>
        </w:p>
      </w:docPartBody>
    </w:docPart>
    <w:docPart>
      <w:docPartPr>
        <w:name w:val="7218E72DAF254EEB83EF207275D01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8AB162-9108-41C0-95DF-0DECAC4EDAEE}"/>
      </w:docPartPr>
      <w:docPartBody>
        <w:p w:rsidR="00A52015" w:rsidRDefault="00000000">
          <w:pPr>
            <w:pStyle w:val="7218E72DAF254EEB83EF207275D01778"/>
          </w:pPr>
          <w:r w:rsidRPr="00965015">
            <w:rPr>
              <w:rStyle w:val="PlaceholderText"/>
            </w:rPr>
            <w:t>[Title]</w:t>
          </w:r>
        </w:p>
      </w:docPartBody>
    </w:docPart>
    <w:docPart>
      <w:docPartPr>
        <w:name w:val="06017E66B51B44D89CEAC9C003698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32BB0-4773-42CE-BAD6-FE6A858962A4}"/>
      </w:docPartPr>
      <w:docPartBody>
        <w:p w:rsidR="00A52015" w:rsidRDefault="00000000">
          <w:pPr>
            <w:pStyle w:val="06017E66B51B44D89CEAC9C0036983F6"/>
          </w:pPr>
          <w:r w:rsidRPr="008B7A83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4C"/>
    <w:rsid w:val="00015F55"/>
    <w:rsid w:val="00081678"/>
    <w:rsid w:val="00097EDF"/>
    <w:rsid w:val="001E2B4C"/>
    <w:rsid w:val="00244470"/>
    <w:rsid w:val="003C4CDB"/>
    <w:rsid w:val="003C7B66"/>
    <w:rsid w:val="00520836"/>
    <w:rsid w:val="006C31B4"/>
    <w:rsid w:val="00732D2D"/>
    <w:rsid w:val="00A16927"/>
    <w:rsid w:val="00A52015"/>
    <w:rsid w:val="00C0222D"/>
    <w:rsid w:val="00C20416"/>
    <w:rsid w:val="00C54D91"/>
    <w:rsid w:val="00DA79C3"/>
    <w:rsid w:val="00DB0883"/>
    <w:rsid w:val="00F170D7"/>
    <w:rsid w:val="00FB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F97C19A988A44F2B82D2EE25EB43231">
    <w:name w:val="AF97C19A988A44F2B82D2EE25EB43231"/>
  </w:style>
  <w:style w:type="paragraph" w:customStyle="1" w:styleId="54F03341A42543E8AE241D70C193ED21">
    <w:name w:val="54F03341A42543E8AE241D70C193ED21"/>
  </w:style>
  <w:style w:type="paragraph" w:customStyle="1" w:styleId="8374B70F0EC44976A05053DB334AF488">
    <w:name w:val="8374B70F0EC44976A05053DB334AF488"/>
  </w:style>
  <w:style w:type="paragraph" w:customStyle="1" w:styleId="3F56DA1CE5D349C1923EC784CB032286">
    <w:name w:val="3F56DA1CE5D349C1923EC784CB032286"/>
  </w:style>
  <w:style w:type="paragraph" w:customStyle="1" w:styleId="278DF887F94D49D4A1EB778DCBE1EEE7">
    <w:name w:val="278DF887F94D49D4A1EB778DCBE1EEE7"/>
  </w:style>
  <w:style w:type="paragraph" w:customStyle="1" w:styleId="E88D779B74784F839AFE2B53BCF2A613">
    <w:name w:val="E88D779B74784F839AFE2B53BCF2A613"/>
  </w:style>
  <w:style w:type="paragraph" w:customStyle="1" w:styleId="7218E72DAF254EEB83EF207275D01778">
    <w:name w:val="7218E72DAF254EEB83EF207275D01778"/>
  </w:style>
  <w:style w:type="paragraph" w:customStyle="1" w:styleId="06017E66B51B44D89CEAC9C0036983F6">
    <w:name w:val="06017E66B51B44D89CEAC9C0036983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LYMPIC">
  <a:themeElements>
    <a:clrScheme name="Olympic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001B71"/>
      </a:accent1>
      <a:accent2>
        <a:srgbClr val="1049FE"/>
      </a:accent2>
      <a:accent3>
        <a:srgbClr val="F0BB44"/>
      </a:accent3>
      <a:accent4>
        <a:srgbClr val="AFC2FF"/>
      </a:accent4>
      <a:accent5>
        <a:srgbClr val="1049FE"/>
      </a:accent5>
      <a:accent6>
        <a:srgbClr val="6086FF"/>
      </a:accent6>
      <a:hlink>
        <a:srgbClr val="4C483D"/>
      </a:hlink>
      <a:folHlink>
        <a:srgbClr val="0070C0"/>
      </a:folHlink>
    </a:clrScheme>
    <a:fontScheme name="Custom 2">
      <a:majorFont>
        <a:latin typeface="Century Gothic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chemeClr val="accent3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3">
            <a:shade val="50000"/>
          </a:schemeClr>
        </a:lnRef>
        <a:fillRef idx="1">
          <a:schemeClr val="accent3"/>
        </a:fillRef>
        <a:effectRef idx="0">
          <a:schemeClr val="accent3"/>
        </a:effectRef>
        <a:fontRef idx="minor">
          <a:schemeClr val="lt1"/>
        </a:fontRef>
      </a:style>
    </a:spDef>
    <a:lnDef>
      <a:spPr>
        <a:ln w="25400">
          <a:solidFill>
            <a:schemeClr val="accent3"/>
          </a:solidFill>
          <a:headEnd w="lg" len="med"/>
          <a:tailEnd type="triangle" w="lg" len="med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2018-04-23T00:00:00</PublishDate>
  <Abstract/>
  <CompanyAddress>Author: Name
Date: DD-MM-YYYY</CompanyAddress>
  <CompanyPhone/>
  <CompanyFax/>
  <CompanyEmail>Email: xx@olympic.co.nz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E4726ABBE94A4F8C5BAE78F990D9B5" ma:contentTypeVersion="6" ma:contentTypeDescription="Create a new document." ma:contentTypeScope="" ma:versionID="e0b4c5121dee0180ca3b03da93840943">
  <xsd:schema xmlns:xsd="http://www.w3.org/2001/XMLSchema" xmlns:xs="http://www.w3.org/2001/XMLSchema" xmlns:p="http://schemas.microsoft.com/office/2006/metadata/properties" xmlns:ns2="96579066-f0c7-4e36-817f-a71cc10ef72a" xmlns:ns3="65318a96-7d60-477c-8ad2-66edc76d0d6b" targetNamespace="http://schemas.microsoft.com/office/2006/metadata/properties" ma:root="true" ma:fieldsID="843c57704104855c8b4c8058de19eab4" ns2:_="" ns3:_="">
    <xsd:import namespace="96579066-f0c7-4e36-817f-a71cc10ef72a"/>
    <xsd:import namespace="65318a96-7d60-477c-8ad2-66edc76d0d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79066-f0c7-4e36-817f-a71cc10ef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318a96-7d60-477c-8ad2-66edc76d0d6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DFE40C-9E05-4B44-A396-A7CEF0A3B4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579066-f0c7-4e36-817f-a71cc10ef72a"/>
    <ds:schemaRef ds:uri="65318a96-7d60-477c-8ad2-66edc76d0d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78B064-6B90-46BD-B31A-40830F893B0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291A89-1E99-4D4D-A776-1F711FF899B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CBACE5D-A263-4DA1-B8AD-A99D53E2CDF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Blank%20Template.dotx</Template>
  <TotalTime>14</TotalTime>
  <Pages>5</Pages>
  <Words>554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Olympic Blank Template</vt:lpstr>
    </vt:vector>
  </TitlesOfParts>
  <Company>[Client Company]</Company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Olympic Blank Template</dc:title>
  <dc:subject>[Project Description]</dc:subject>
  <dc:creator>Simon Chapman</dc:creator>
  <cp:keywords>[Project ID/Job ID]</cp:keywords>
  <dc:description/>
  <cp:lastModifiedBy>Simon Chapman</cp:lastModifiedBy>
  <cp:revision>9</cp:revision>
  <cp:lastPrinted>2023-08-30T04:05:00Z</cp:lastPrinted>
  <dcterms:created xsi:type="dcterms:W3CDTF">2025-07-16T20:00:00Z</dcterms:created>
  <dcterms:modified xsi:type="dcterms:W3CDTF">2025-07-16T22:06:00Z</dcterms:modified>
  <cp:contentStatus>Phone: xx xxx xxxx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0x0101003DE4726ABBE94A4F8C5BAE78F990D9B5</vt:lpwstr>
  </property>
</Properties>
</file>